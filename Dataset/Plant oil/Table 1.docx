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EDE9" w14:textId="6F0C4455" w:rsidR="00AD12D5" w:rsidRPr="00673A00" w:rsidRDefault="00AD12D5" w:rsidP="0015270A">
      <w:pPr>
        <w:pStyle w:val="VDTableTitle"/>
        <w:jc w:val="center"/>
        <w:rPr>
          <w:shd w:val="clear" w:color="auto" w:fill="FFFFFF"/>
        </w:rPr>
      </w:pPr>
      <w:r w:rsidRPr="00F23D61">
        <w:rPr>
          <w:b/>
          <w:bCs/>
          <w:lang w:bidi="zh-CN"/>
        </w:rPr>
        <w:t>Table 1</w:t>
      </w:r>
      <w:r>
        <w:rPr>
          <w:rFonts w:hint="eastAsia"/>
          <w:b/>
          <w:bCs/>
          <w:lang w:bidi="zh-CN"/>
        </w:rPr>
        <w:t>.</w:t>
      </w:r>
      <w:r w:rsidR="0015270A">
        <w:rPr>
          <w:b/>
          <w:bCs/>
          <w:lang w:bidi="zh-CN"/>
        </w:rPr>
        <w:t xml:space="preserve">  </w:t>
      </w:r>
      <w:r w:rsidR="0015270A" w:rsidRPr="003679E4">
        <w:rPr>
          <w:rFonts w:cs="Times New Roman"/>
        </w:rPr>
        <w:t>Composition of different test samples in Oils dataset.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040"/>
        <w:gridCol w:w="2080"/>
        <w:gridCol w:w="2080"/>
        <w:gridCol w:w="2080"/>
        <w:gridCol w:w="2080"/>
      </w:tblGrid>
      <w:tr w:rsidR="00AD12D5" w:rsidRPr="00CE5261" w14:paraId="72171CFC" w14:textId="77777777" w:rsidTr="00867111">
        <w:tc>
          <w:tcPr>
            <w:tcW w:w="556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ABCEEDD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Sample</w:t>
            </w:r>
          </w:p>
        </w:tc>
        <w:tc>
          <w:tcPr>
            <w:tcW w:w="111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D2491B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rFonts w:hint="eastAsia"/>
                <w:sz w:val="18"/>
                <w:szCs w:val="18"/>
                <w:shd w:val="clear" w:color="auto" w:fill="FFFFFF"/>
              </w:rPr>
              <w:t>C</w:t>
            </w:r>
            <w:r w:rsidRPr="00CE5261">
              <w:rPr>
                <w:sz w:val="18"/>
                <w:szCs w:val="18"/>
                <w:shd w:val="clear" w:color="auto" w:fill="FFFFFF"/>
              </w:rPr>
              <w:t>amellia oil (mL)</w:t>
            </w:r>
          </w:p>
        </w:tc>
        <w:tc>
          <w:tcPr>
            <w:tcW w:w="111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EF6F5DE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trike/>
                <w:sz w:val="18"/>
                <w:szCs w:val="18"/>
                <w:shd w:val="clear" w:color="auto" w:fill="FFFFFF"/>
              </w:rPr>
            </w:pPr>
            <w:r w:rsidRPr="00CE5261">
              <w:rPr>
                <w:rFonts w:hint="eastAsia"/>
                <w:sz w:val="18"/>
                <w:szCs w:val="18"/>
                <w:shd w:val="clear" w:color="auto" w:fill="FFFFFF"/>
              </w:rPr>
              <w:t>S</w:t>
            </w:r>
            <w:r w:rsidRPr="00CE5261">
              <w:rPr>
                <w:sz w:val="18"/>
                <w:szCs w:val="18"/>
                <w:shd w:val="clear" w:color="auto" w:fill="FFFFFF"/>
              </w:rPr>
              <w:t>oybean</w:t>
            </w:r>
            <w:r w:rsidRPr="00CE5261">
              <w:rPr>
                <w:rFonts w:eastAsia="宋体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CE5261">
              <w:rPr>
                <w:sz w:val="18"/>
                <w:szCs w:val="18"/>
                <w:shd w:val="clear" w:color="auto" w:fill="FFFFFF"/>
              </w:rPr>
              <w:t>oil (mL)</w:t>
            </w:r>
          </w:p>
        </w:tc>
        <w:tc>
          <w:tcPr>
            <w:tcW w:w="111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3431E2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trike/>
                <w:sz w:val="18"/>
                <w:szCs w:val="18"/>
                <w:shd w:val="clear" w:color="auto" w:fill="FFFFFF"/>
              </w:rPr>
            </w:pPr>
            <w:r w:rsidRPr="00CE5261">
              <w:rPr>
                <w:rFonts w:hint="eastAsia"/>
                <w:sz w:val="18"/>
                <w:szCs w:val="18"/>
                <w:shd w:val="clear" w:color="auto" w:fill="FFFFFF"/>
              </w:rPr>
              <w:t>C</w:t>
            </w:r>
            <w:r w:rsidRPr="00CE5261">
              <w:rPr>
                <w:sz w:val="18"/>
                <w:szCs w:val="18"/>
                <w:shd w:val="clear" w:color="auto" w:fill="FFFFFF"/>
              </w:rPr>
              <w:t>orn oil (mL)</w:t>
            </w:r>
          </w:p>
        </w:tc>
        <w:tc>
          <w:tcPr>
            <w:tcW w:w="111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E8126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rFonts w:hint="eastAsia"/>
                <w:sz w:val="18"/>
                <w:szCs w:val="18"/>
                <w:shd w:val="clear" w:color="auto" w:fill="FFFFFF"/>
              </w:rPr>
              <w:t>R</w:t>
            </w:r>
            <w:r w:rsidRPr="00CE5261">
              <w:rPr>
                <w:sz w:val="18"/>
                <w:szCs w:val="18"/>
                <w:shd w:val="clear" w:color="auto" w:fill="FFFFFF"/>
              </w:rPr>
              <w:t>ice oil (mL)</w:t>
            </w:r>
          </w:p>
        </w:tc>
      </w:tr>
      <w:tr w:rsidR="00AD12D5" w:rsidRPr="00CE5261" w14:paraId="5D4DE09E" w14:textId="77777777" w:rsidTr="00867111">
        <w:tc>
          <w:tcPr>
            <w:tcW w:w="556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BBFDD6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A9D2A4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50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A6AF33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401DC54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66E375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67BE25DB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EE95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A5D3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6B9B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2D7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030D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0F1DDB0E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F318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SO1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BE24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3CC2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AD2C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4C60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0E4F79FF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959C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SO2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58F1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F4BDC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DFCF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FCA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1BDF73D3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7F19F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SO3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D2D44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E4EA4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BA13F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5EC8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3926AE5A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B206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SO4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6AC1E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5C42D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3E4E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1B48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283694E5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B855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SO5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741DC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653F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EEECF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661F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72BBFFD8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AE2A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68CE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8E23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A754D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2DC5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2D50AE1B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3068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COO1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ECCC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1BBD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F012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B8F2E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257D67E9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05D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COO2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1069C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7720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E4AD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9DAD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07E874E4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82E8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COO3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D1B6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100A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2F66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3073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43A4964A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9136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COO4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99E8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3415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E651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364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1C2817EA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673D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COO5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F817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B31B1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E3B01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57D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</w:tr>
      <w:tr w:rsidR="00AD12D5" w:rsidRPr="00CE5261" w14:paraId="501AE26D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A32D1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C485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0890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58D6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ED414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50</w:t>
            </w:r>
          </w:p>
        </w:tc>
      </w:tr>
      <w:tr w:rsidR="00AD12D5" w:rsidRPr="00CE5261" w14:paraId="57E0DAD9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D3D4D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RO1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5745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E38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469F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1095B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5</w:t>
            </w:r>
          </w:p>
        </w:tc>
      </w:tr>
      <w:tr w:rsidR="00AD12D5" w:rsidRPr="00CE5261" w14:paraId="7CCCCB23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89B2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RO2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5560D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40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3089E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4B5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D66C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10</w:t>
            </w:r>
          </w:p>
        </w:tc>
      </w:tr>
      <w:tr w:rsidR="00AD12D5" w:rsidRPr="00CE5261" w14:paraId="28BE1000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9FEA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RO3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BB0D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35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B6C2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1551C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AE273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15</w:t>
            </w:r>
          </w:p>
        </w:tc>
      </w:tr>
      <w:tr w:rsidR="00AD12D5" w:rsidRPr="00CE5261" w14:paraId="6DFA2D5D" w14:textId="77777777" w:rsidTr="00867111"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888A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RO4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F0812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5641E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EBAFA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7C7D5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20</w:t>
            </w:r>
          </w:p>
        </w:tc>
      </w:tr>
      <w:tr w:rsidR="00AD12D5" w:rsidRPr="00CE5261" w14:paraId="30ACF12B" w14:textId="77777777" w:rsidTr="00867111">
        <w:tc>
          <w:tcPr>
            <w:tcW w:w="55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1AB33B6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RO5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FEB8864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9DC0B70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AFC0D8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68613A9" w14:textId="77777777" w:rsidR="00AD12D5" w:rsidRPr="00CE5261" w:rsidRDefault="00AD12D5" w:rsidP="00867111">
            <w:pPr>
              <w:pStyle w:val="TCTableBody"/>
              <w:spacing w:line="240" w:lineRule="au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CE5261">
              <w:rPr>
                <w:sz w:val="18"/>
                <w:szCs w:val="18"/>
                <w:shd w:val="clear" w:color="auto" w:fill="FFFFFF"/>
              </w:rPr>
              <w:t>25</w:t>
            </w:r>
          </w:p>
        </w:tc>
      </w:tr>
    </w:tbl>
    <w:p w14:paraId="4EE88992" w14:textId="7A628213" w:rsidR="00812D8C" w:rsidRDefault="00812D8C" w:rsidP="007528E4">
      <w:pPr>
        <w:pStyle w:val="VDTableTitle"/>
        <w:rPr>
          <w:b/>
          <w:bCs/>
          <w:lang w:bidi="zh-CN"/>
        </w:rPr>
      </w:pPr>
    </w:p>
    <w:sectPr w:rsidR="00812D8C" w:rsidSect="000B5610">
      <w:footerReference w:type="even" r:id="rId8"/>
      <w:footerReference w:type="default" r:id="rId9"/>
      <w:type w:val="continuous"/>
      <w:pgSz w:w="12240" w:h="15840"/>
      <w:pgMar w:top="1440" w:right="1440" w:bottom="1440" w:left="1440" w:header="0" w:footer="0" w:gutter="0"/>
      <w:cols w:space="47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E1909" w14:textId="77777777" w:rsidR="00013E20" w:rsidRDefault="00013E20">
      <w:r>
        <w:separator/>
      </w:r>
    </w:p>
  </w:endnote>
  <w:endnote w:type="continuationSeparator" w:id="0">
    <w:p w14:paraId="28F60039" w14:textId="77777777" w:rsidR="00013E20" w:rsidRDefault="0001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0C660" w14:textId="77777777" w:rsidR="003B4AF3" w:rsidRDefault="003B4AF3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</w:t>
    </w:r>
    <w:r>
      <w:rPr>
        <w:rStyle w:val="aa"/>
      </w:rPr>
      <w:fldChar w:fldCharType="end"/>
    </w:r>
  </w:p>
  <w:p w14:paraId="35570793" w14:textId="77777777" w:rsidR="003B4AF3" w:rsidRDefault="003B4AF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61A14" w14:textId="77777777" w:rsidR="003B4AF3" w:rsidRDefault="003B4AF3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78393" w14:textId="77777777" w:rsidR="00013E20" w:rsidRDefault="00013E20">
      <w:r>
        <w:separator/>
      </w:r>
    </w:p>
  </w:footnote>
  <w:footnote w:type="continuationSeparator" w:id="0">
    <w:p w14:paraId="0D8AE5EB" w14:textId="77777777" w:rsidR="00013E20" w:rsidRDefault="00013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798E"/>
    <w:multiLevelType w:val="multilevel"/>
    <w:tmpl w:val="12EA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7D9A"/>
    <w:multiLevelType w:val="multilevel"/>
    <w:tmpl w:val="C58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4579"/>
    <w:multiLevelType w:val="multilevel"/>
    <w:tmpl w:val="031E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61889"/>
    <w:multiLevelType w:val="multilevel"/>
    <w:tmpl w:val="F57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2358"/>
    <w:multiLevelType w:val="multilevel"/>
    <w:tmpl w:val="2C58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5734280"/>
    <w:multiLevelType w:val="multilevel"/>
    <w:tmpl w:val="AF0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2" w15:restartNumberingAfterBreak="0">
    <w:nsid w:val="3E1574C4"/>
    <w:multiLevelType w:val="hybridMultilevel"/>
    <w:tmpl w:val="CD3AE5A8"/>
    <w:lvl w:ilvl="0" w:tplc="A086B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4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44B930AA"/>
    <w:multiLevelType w:val="multilevel"/>
    <w:tmpl w:val="55C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24B29"/>
    <w:multiLevelType w:val="multilevel"/>
    <w:tmpl w:val="2E1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479E0"/>
    <w:multiLevelType w:val="multilevel"/>
    <w:tmpl w:val="BEE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E3D59"/>
    <w:multiLevelType w:val="hybridMultilevel"/>
    <w:tmpl w:val="A0B25EE4"/>
    <w:lvl w:ilvl="0" w:tplc="C714E53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9" w15:restartNumberingAfterBreak="0">
    <w:nsid w:val="5A56719C"/>
    <w:multiLevelType w:val="multilevel"/>
    <w:tmpl w:val="9FD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86C83"/>
    <w:multiLevelType w:val="multilevel"/>
    <w:tmpl w:val="70E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42879"/>
    <w:multiLevelType w:val="multilevel"/>
    <w:tmpl w:val="EDD4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544F7"/>
    <w:multiLevelType w:val="multilevel"/>
    <w:tmpl w:val="EF0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36825"/>
    <w:multiLevelType w:val="multilevel"/>
    <w:tmpl w:val="53D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D62A5"/>
    <w:multiLevelType w:val="multilevel"/>
    <w:tmpl w:val="2AA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0193F"/>
    <w:multiLevelType w:val="multilevel"/>
    <w:tmpl w:val="919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F7F97"/>
    <w:multiLevelType w:val="hybridMultilevel"/>
    <w:tmpl w:val="E6526D48"/>
    <w:lvl w:ilvl="0" w:tplc="C89A78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E380EBE"/>
    <w:multiLevelType w:val="multilevel"/>
    <w:tmpl w:val="666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11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15"/>
  </w:num>
  <w:num w:numId="10">
    <w:abstractNumId w:val="3"/>
  </w:num>
  <w:num w:numId="11">
    <w:abstractNumId w:val="23"/>
  </w:num>
  <w:num w:numId="12">
    <w:abstractNumId w:val="4"/>
  </w:num>
  <w:num w:numId="13">
    <w:abstractNumId w:val="18"/>
  </w:num>
  <w:num w:numId="14">
    <w:abstractNumId w:val="17"/>
  </w:num>
  <w:num w:numId="15">
    <w:abstractNumId w:val="25"/>
  </w:num>
  <w:num w:numId="16">
    <w:abstractNumId w:val="2"/>
  </w:num>
  <w:num w:numId="17">
    <w:abstractNumId w:val="22"/>
  </w:num>
  <w:num w:numId="18">
    <w:abstractNumId w:val="16"/>
  </w:num>
  <w:num w:numId="19">
    <w:abstractNumId w:val="1"/>
  </w:num>
  <w:num w:numId="20">
    <w:abstractNumId w:val="21"/>
  </w:num>
  <w:num w:numId="21">
    <w:abstractNumId w:val="9"/>
  </w:num>
  <w:num w:numId="22">
    <w:abstractNumId w:val="0"/>
  </w:num>
  <w:num w:numId="23">
    <w:abstractNumId w:val="24"/>
  </w:num>
  <w:num w:numId="24">
    <w:abstractNumId w:val="20"/>
  </w:num>
  <w:num w:numId="25">
    <w:abstractNumId w:val="27"/>
  </w:num>
  <w:num w:numId="26">
    <w:abstractNumId w:val="19"/>
  </w:num>
  <w:num w:numId="27">
    <w:abstractNumId w:val="2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5A"/>
    <w:rsid w:val="00002EC8"/>
    <w:rsid w:val="00007AF8"/>
    <w:rsid w:val="00013E20"/>
    <w:rsid w:val="00014123"/>
    <w:rsid w:val="00033E82"/>
    <w:rsid w:val="00034253"/>
    <w:rsid w:val="000348CC"/>
    <w:rsid w:val="0005045C"/>
    <w:rsid w:val="000543EF"/>
    <w:rsid w:val="0005660F"/>
    <w:rsid w:val="00062098"/>
    <w:rsid w:val="00063DEC"/>
    <w:rsid w:val="00065EFB"/>
    <w:rsid w:val="000702AD"/>
    <w:rsid w:val="00070AC7"/>
    <w:rsid w:val="00092E2D"/>
    <w:rsid w:val="00095C0D"/>
    <w:rsid w:val="000B5610"/>
    <w:rsid w:val="000C05CC"/>
    <w:rsid w:val="0010002F"/>
    <w:rsid w:val="001159D5"/>
    <w:rsid w:val="0013262B"/>
    <w:rsid w:val="00134045"/>
    <w:rsid w:val="00142330"/>
    <w:rsid w:val="0015270A"/>
    <w:rsid w:val="00157A6A"/>
    <w:rsid w:val="00170A88"/>
    <w:rsid w:val="001778AD"/>
    <w:rsid w:val="00186B85"/>
    <w:rsid w:val="001A21D9"/>
    <w:rsid w:val="001A7A90"/>
    <w:rsid w:val="001B23B5"/>
    <w:rsid w:val="001B27E6"/>
    <w:rsid w:val="001C6213"/>
    <w:rsid w:val="001D6D42"/>
    <w:rsid w:val="001E2977"/>
    <w:rsid w:val="00212B1D"/>
    <w:rsid w:val="00235458"/>
    <w:rsid w:val="00237AAE"/>
    <w:rsid w:val="002453FE"/>
    <w:rsid w:val="0028565A"/>
    <w:rsid w:val="00285755"/>
    <w:rsid w:val="00291C27"/>
    <w:rsid w:val="002A0C49"/>
    <w:rsid w:val="002A2187"/>
    <w:rsid w:val="002A7493"/>
    <w:rsid w:val="002C3431"/>
    <w:rsid w:val="002C7B54"/>
    <w:rsid w:val="002D3DD6"/>
    <w:rsid w:val="002D6ED0"/>
    <w:rsid w:val="002E21EB"/>
    <w:rsid w:val="002E78C8"/>
    <w:rsid w:val="00311DB5"/>
    <w:rsid w:val="0032422A"/>
    <w:rsid w:val="0033269B"/>
    <w:rsid w:val="003326D7"/>
    <w:rsid w:val="00333571"/>
    <w:rsid w:val="0034036C"/>
    <w:rsid w:val="00360216"/>
    <w:rsid w:val="003664E9"/>
    <w:rsid w:val="003679A1"/>
    <w:rsid w:val="00371D0E"/>
    <w:rsid w:val="0038528E"/>
    <w:rsid w:val="003A7B19"/>
    <w:rsid w:val="003B4AF3"/>
    <w:rsid w:val="003B61E0"/>
    <w:rsid w:val="003C7373"/>
    <w:rsid w:val="003D0B4D"/>
    <w:rsid w:val="003D48C1"/>
    <w:rsid w:val="003D5E8B"/>
    <w:rsid w:val="00404CED"/>
    <w:rsid w:val="004154AB"/>
    <w:rsid w:val="0042183B"/>
    <w:rsid w:val="004537CD"/>
    <w:rsid w:val="00456783"/>
    <w:rsid w:val="004569EB"/>
    <w:rsid w:val="004625B0"/>
    <w:rsid w:val="00475AC3"/>
    <w:rsid w:val="00475FD2"/>
    <w:rsid w:val="004936C1"/>
    <w:rsid w:val="00493747"/>
    <w:rsid w:val="004953CD"/>
    <w:rsid w:val="004A0468"/>
    <w:rsid w:val="004D7F78"/>
    <w:rsid w:val="004E7185"/>
    <w:rsid w:val="00503CEB"/>
    <w:rsid w:val="00520D9A"/>
    <w:rsid w:val="00541F67"/>
    <w:rsid w:val="00561071"/>
    <w:rsid w:val="0057502F"/>
    <w:rsid w:val="0058552D"/>
    <w:rsid w:val="005865EF"/>
    <w:rsid w:val="00591A57"/>
    <w:rsid w:val="00597426"/>
    <w:rsid w:val="005B0367"/>
    <w:rsid w:val="005C04DE"/>
    <w:rsid w:val="005D0C10"/>
    <w:rsid w:val="005D7030"/>
    <w:rsid w:val="005D7791"/>
    <w:rsid w:val="005E0B3B"/>
    <w:rsid w:val="005E7BCA"/>
    <w:rsid w:val="005F3E30"/>
    <w:rsid w:val="00606038"/>
    <w:rsid w:val="00606EC8"/>
    <w:rsid w:val="00615A95"/>
    <w:rsid w:val="006455A5"/>
    <w:rsid w:val="006639DD"/>
    <w:rsid w:val="00671875"/>
    <w:rsid w:val="006776B1"/>
    <w:rsid w:val="006854AE"/>
    <w:rsid w:val="006A7EBD"/>
    <w:rsid w:val="006B2581"/>
    <w:rsid w:val="006B622A"/>
    <w:rsid w:val="006C46DB"/>
    <w:rsid w:val="006F7DA2"/>
    <w:rsid w:val="0070567C"/>
    <w:rsid w:val="0072411A"/>
    <w:rsid w:val="00724A6A"/>
    <w:rsid w:val="00742347"/>
    <w:rsid w:val="007528E4"/>
    <w:rsid w:val="00761EA7"/>
    <w:rsid w:val="007629D3"/>
    <w:rsid w:val="007A10DA"/>
    <w:rsid w:val="007B375A"/>
    <w:rsid w:val="007D0224"/>
    <w:rsid w:val="007D1868"/>
    <w:rsid w:val="007D6B7D"/>
    <w:rsid w:val="007E028A"/>
    <w:rsid w:val="007E541F"/>
    <w:rsid w:val="007F5616"/>
    <w:rsid w:val="008047DE"/>
    <w:rsid w:val="00806D5F"/>
    <w:rsid w:val="0081183C"/>
    <w:rsid w:val="00812159"/>
    <w:rsid w:val="00812CB6"/>
    <w:rsid w:val="00812D8C"/>
    <w:rsid w:val="00815800"/>
    <w:rsid w:val="00824A69"/>
    <w:rsid w:val="00832B7F"/>
    <w:rsid w:val="00840E4E"/>
    <w:rsid w:val="00850379"/>
    <w:rsid w:val="00852991"/>
    <w:rsid w:val="008655C0"/>
    <w:rsid w:val="008660BE"/>
    <w:rsid w:val="00874AF8"/>
    <w:rsid w:val="00877606"/>
    <w:rsid w:val="008A07C2"/>
    <w:rsid w:val="008A642D"/>
    <w:rsid w:val="008B386B"/>
    <w:rsid w:val="008B5B3B"/>
    <w:rsid w:val="008C0601"/>
    <w:rsid w:val="008C25A1"/>
    <w:rsid w:val="008C2E08"/>
    <w:rsid w:val="008D230E"/>
    <w:rsid w:val="008D7583"/>
    <w:rsid w:val="008E7FAD"/>
    <w:rsid w:val="008F10EA"/>
    <w:rsid w:val="008F5BA9"/>
    <w:rsid w:val="00905629"/>
    <w:rsid w:val="00912169"/>
    <w:rsid w:val="0092037A"/>
    <w:rsid w:val="009223DB"/>
    <w:rsid w:val="009246AD"/>
    <w:rsid w:val="00924FBA"/>
    <w:rsid w:val="009277F7"/>
    <w:rsid w:val="009322E9"/>
    <w:rsid w:val="00972D18"/>
    <w:rsid w:val="00990266"/>
    <w:rsid w:val="009A77ED"/>
    <w:rsid w:val="009E4BD6"/>
    <w:rsid w:val="009F01F8"/>
    <w:rsid w:val="009F2E7E"/>
    <w:rsid w:val="00A00712"/>
    <w:rsid w:val="00A02D62"/>
    <w:rsid w:val="00A06E73"/>
    <w:rsid w:val="00A11809"/>
    <w:rsid w:val="00A1237A"/>
    <w:rsid w:val="00A14B0C"/>
    <w:rsid w:val="00A20EB5"/>
    <w:rsid w:val="00A37253"/>
    <w:rsid w:val="00A7508D"/>
    <w:rsid w:val="00A760A1"/>
    <w:rsid w:val="00A764EF"/>
    <w:rsid w:val="00AA2D64"/>
    <w:rsid w:val="00AB34C5"/>
    <w:rsid w:val="00AD12D5"/>
    <w:rsid w:val="00AD273A"/>
    <w:rsid w:val="00AF1437"/>
    <w:rsid w:val="00AF2F80"/>
    <w:rsid w:val="00B03084"/>
    <w:rsid w:val="00B240AF"/>
    <w:rsid w:val="00B42B21"/>
    <w:rsid w:val="00B71EB9"/>
    <w:rsid w:val="00B73527"/>
    <w:rsid w:val="00B7618D"/>
    <w:rsid w:val="00B77D0A"/>
    <w:rsid w:val="00B806AD"/>
    <w:rsid w:val="00BC35D0"/>
    <w:rsid w:val="00BC508E"/>
    <w:rsid w:val="00BD2C44"/>
    <w:rsid w:val="00BE5704"/>
    <w:rsid w:val="00BF14E3"/>
    <w:rsid w:val="00BF2167"/>
    <w:rsid w:val="00C10EE0"/>
    <w:rsid w:val="00C12556"/>
    <w:rsid w:val="00C26D35"/>
    <w:rsid w:val="00C33848"/>
    <w:rsid w:val="00C61F0D"/>
    <w:rsid w:val="00C67A7C"/>
    <w:rsid w:val="00C87E96"/>
    <w:rsid w:val="00CA4332"/>
    <w:rsid w:val="00CC3A06"/>
    <w:rsid w:val="00CD1B8B"/>
    <w:rsid w:val="00CD4E23"/>
    <w:rsid w:val="00CE16B1"/>
    <w:rsid w:val="00CE2DDE"/>
    <w:rsid w:val="00CE5261"/>
    <w:rsid w:val="00CE59BF"/>
    <w:rsid w:val="00CF4370"/>
    <w:rsid w:val="00CF494B"/>
    <w:rsid w:val="00CF4E28"/>
    <w:rsid w:val="00D01828"/>
    <w:rsid w:val="00D03B28"/>
    <w:rsid w:val="00D0453F"/>
    <w:rsid w:val="00D2061A"/>
    <w:rsid w:val="00D32E24"/>
    <w:rsid w:val="00D34961"/>
    <w:rsid w:val="00D52100"/>
    <w:rsid w:val="00D535CD"/>
    <w:rsid w:val="00D557F1"/>
    <w:rsid w:val="00D61D32"/>
    <w:rsid w:val="00D62207"/>
    <w:rsid w:val="00D67107"/>
    <w:rsid w:val="00D9226F"/>
    <w:rsid w:val="00DA0514"/>
    <w:rsid w:val="00DA63EE"/>
    <w:rsid w:val="00DB4216"/>
    <w:rsid w:val="00DB50D2"/>
    <w:rsid w:val="00DB6A7A"/>
    <w:rsid w:val="00DD27C6"/>
    <w:rsid w:val="00DD4AA2"/>
    <w:rsid w:val="00DD5933"/>
    <w:rsid w:val="00DD6DBB"/>
    <w:rsid w:val="00DD792C"/>
    <w:rsid w:val="00E069D0"/>
    <w:rsid w:val="00E074F2"/>
    <w:rsid w:val="00E13BB3"/>
    <w:rsid w:val="00E21DA7"/>
    <w:rsid w:val="00E2698A"/>
    <w:rsid w:val="00E53FCB"/>
    <w:rsid w:val="00E6085E"/>
    <w:rsid w:val="00E626E4"/>
    <w:rsid w:val="00E65294"/>
    <w:rsid w:val="00E86655"/>
    <w:rsid w:val="00E91482"/>
    <w:rsid w:val="00E96302"/>
    <w:rsid w:val="00EA6FA5"/>
    <w:rsid w:val="00EB7D7F"/>
    <w:rsid w:val="00ED1AAA"/>
    <w:rsid w:val="00F108F2"/>
    <w:rsid w:val="00F134F5"/>
    <w:rsid w:val="00F20DAB"/>
    <w:rsid w:val="00F36287"/>
    <w:rsid w:val="00F45A70"/>
    <w:rsid w:val="00F4644A"/>
    <w:rsid w:val="00F47B85"/>
    <w:rsid w:val="00F53560"/>
    <w:rsid w:val="00F5645C"/>
    <w:rsid w:val="00F93AF8"/>
    <w:rsid w:val="00FB5162"/>
    <w:rsid w:val="00FC71C3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5F6A6D"/>
  <w15:docId w15:val="{DACF3150-6EA2-4C77-8851-8BFFF287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宋体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A7A"/>
    <w:pPr>
      <w:widowControl w:val="0"/>
      <w:spacing w:line="300" w:lineRule="auto"/>
      <w:jc w:val="both"/>
    </w:pPr>
    <w:rPr>
      <w:rFonts w:ascii="Times New Roman" w:hAnsi="Times New Roman" w:cstheme="minorBidi"/>
      <w:kern w:val="2"/>
      <w:sz w:val="24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B6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6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6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B6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paragraph" w:styleId="a4">
    <w:name w:val="Body Text"/>
    <w:basedOn w:val="a"/>
    <w:link w:val="a5"/>
    <w:qFormat/>
    <w:pPr>
      <w:jc w:val="center"/>
    </w:pPr>
    <w:rPr>
      <w:b/>
      <w:sz w:val="40"/>
    </w:rPr>
  </w:style>
  <w:style w:type="paragraph" w:styleId="a6">
    <w:name w:val="footnote text"/>
    <w:basedOn w:val="a"/>
    <w:next w:val="TFReferencesSection"/>
    <w:semiHidden/>
  </w:style>
  <w:style w:type="paragraph" w:customStyle="1" w:styleId="TFReferencesSection">
    <w:name w:val="TF_References_Section"/>
    <w:basedOn w:val="a"/>
    <w:pPr>
      <w:spacing w:line="480" w:lineRule="auto"/>
      <w:ind w:firstLine="187"/>
    </w:pPr>
  </w:style>
  <w:style w:type="paragraph" w:customStyle="1" w:styleId="TAMainText">
    <w:name w:val="TA_Main_Text"/>
    <w:basedOn w:val="a"/>
    <w:pPr>
      <w:spacing w:line="480" w:lineRule="auto"/>
      <w:ind w:firstLine="202"/>
    </w:pPr>
  </w:style>
  <w:style w:type="paragraph" w:customStyle="1" w:styleId="BATitle">
    <w:name w:val="BA_Title"/>
    <w:basedOn w:val="a"/>
    <w:next w:val="BBAuthorName"/>
    <w:pPr>
      <w:spacing w:before="720" w:after="360" w:line="480" w:lineRule="auto"/>
      <w:jc w:val="center"/>
    </w:pPr>
    <w:rPr>
      <w:sz w:val="44"/>
    </w:rPr>
  </w:style>
  <w:style w:type="paragraph" w:customStyle="1" w:styleId="BBAuthorName">
    <w:name w:val="BB_Author_Name"/>
    <w:basedOn w:val="a"/>
    <w:next w:val="BCAuthorAddress"/>
    <w:pPr>
      <w:spacing w:after="240" w:line="480" w:lineRule="auto"/>
      <w:jc w:val="center"/>
    </w:pPr>
    <w:rPr>
      <w:i/>
    </w:rPr>
  </w:style>
  <w:style w:type="paragraph" w:customStyle="1" w:styleId="BCAuthorAddress">
    <w:name w:val="BC_Author_Address"/>
    <w:basedOn w:val="a"/>
    <w:next w:val="BIEmailAddress"/>
    <w:pPr>
      <w:spacing w:after="240" w:line="480" w:lineRule="auto"/>
      <w:jc w:val="center"/>
    </w:pPr>
  </w:style>
  <w:style w:type="paragraph" w:customStyle="1" w:styleId="BIEmailAddress">
    <w:name w:val="BI_Email_Address"/>
    <w:basedOn w:val="a"/>
    <w:next w:val="AIReceivedDate"/>
    <w:pPr>
      <w:spacing w:line="480" w:lineRule="auto"/>
    </w:pPr>
  </w:style>
  <w:style w:type="paragraph" w:customStyle="1" w:styleId="AIReceivedDate">
    <w:name w:val="AI_Received_Date"/>
    <w:basedOn w:val="a"/>
    <w:next w:val="BDAbstract"/>
    <w:pPr>
      <w:spacing w:after="240" w:line="480" w:lineRule="auto"/>
    </w:pPr>
    <w:rPr>
      <w:b/>
    </w:rPr>
  </w:style>
  <w:style w:type="paragraph" w:customStyle="1" w:styleId="BDAbstract">
    <w:name w:val="BD_Abstract"/>
    <w:basedOn w:val="a"/>
    <w:next w:val="TAMainText"/>
    <w:pPr>
      <w:spacing w:before="360" w:after="360" w:line="480" w:lineRule="auto"/>
    </w:pPr>
  </w:style>
  <w:style w:type="paragraph" w:customStyle="1" w:styleId="TDAcknowledgments">
    <w:name w:val="TD_Acknowledgments"/>
    <w:basedOn w:val="a"/>
    <w:next w:val="a"/>
    <w:pPr>
      <w:spacing w:before="200" w:line="480" w:lineRule="auto"/>
      <w:ind w:firstLine="202"/>
    </w:pPr>
  </w:style>
  <w:style w:type="paragraph" w:customStyle="1" w:styleId="TESupportingInformation">
    <w:name w:val="TE_Supporting_Information"/>
    <w:basedOn w:val="a"/>
    <w:next w:val="a"/>
    <w:pPr>
      <w:spacing w:line="480" w:lineRule="auto"/>
      <w:ind w:firstLine="187"/>
    </w:pPr>
  </w:style>
  <w:style w:type="paragraph" w:customStyle="1" w:styleId="VCSchemeTitle">
    <w:name w:val="VC_Scheme_Title"/>
    <w:basedOn w:val="a"/>
    <w:next w:val="a"/>
    <w:pPr>
      <w:spacing w:line="480" w:lineRule="auto"/>
    </w:pPr>
  </w:style>
  <w:style w:type="paragraph" w:customStyle="1" w:styleId="VDTableTitle">
    <w:name w:val="VD_Table_Title"/>
    <w:basedOn w:val="a"/>
    <w:next w:val="a"/>
    <w:pPr>
      <w:spacing w:line="480" w:lineRule="auto"/>
    </w:pPr>
  </w:style>
  <w:style w:type="paragraph" w:customStyle="1" w:styleId="VAFigureCaption">
    <w:name w:val="VA_Figure_Caption"/>
    <w:basedOn w:val="a"/>
    <w:next w:val="a"/>
    <w:pPr>
      <w:spacing w:line="480" w:lineRule="auto"/>
    </w:pPr>
  </w:style>
  <w:style w:type="paragraph" w:customStyle="1" w:styleId="VBChartTitle">
    <w:name w:val="VB_Chart_Title"/>
    <w:basedOn w:val="a"/>
    <w:next w:val="a"/>
    <w:pPr>
      <w:spacing w:line="480" w:lineRule="auto"/>
    </w:pPr>
  </w:style>
  <w:style w:type="paragraph" w:customStyle="1" w:styleId="FETableFootnote">
    <w:name w:val="FE_Table_Footnote"/>
    <w:basedOn w:val="a"/>
    <w:next w:val="a"/>
    <w:pPr>
      <w:ind w:firstLine="187"/>
    </w:pPr>
  </w:style>
  <w:style w:type="paragraph" w:customStyle="1" w:styleId="FCChartFootnote">
    <w:name w:val="FC_Chart_Footnote"/>
    <w:basedOn w:val="a"/>
    <w:next w:val="a"/>
    <w:pPr>
      <w:ind w:firstLine="187"/>
    </w:pPr>
  </w:style>
  <w:style w:type="paragraph" w:customStyle="1" w:styleId="FDSchemeFootnote">
    <w:name w:val="FD_Scheme_Footnote"/>
    <w:basedOn w:val="a"/>
    <w:next w:val="a"/>
    <w:pPr>
      <w:ind w:firstLine="187"/>
    </w:pPr>
  </w:style>
  <w:style w:type="paragraph" w:customStyle="1" w:styleId="TCTableBody">
    <w:name w:val="TC_Table_Body"/>
    <w:basedOn w:val="a"/>
  </w:style>
  <w:style w:type="paragraph" w:customStyle="1" w:styleId="AFTitleRunningHead">
    <w:name w:val="AF_Title_Running_Head"/>
    <w:basedOn w:val="a"/>
    <w:next w:val="TAMainText"/>
    <w:pPr>
      <w:spacing w:line="480" w:lineRule="auto"/>
    </w:pPr>
  </w:style>
  <w:style w:type="paragraph" w:customStyle="1" w:styleId="BEAuthorBiography">
    <w:name w:val="BE_Author_Biography"/>
    <w:basedOn w:val="a"/>
    <w:pPr>
      <w:spacing w:line="480" w:lineRule="auto"/>
    </w:pPr>
  </w:style>
  <w:style w:type="paragraph" w:customStyle="1" w:styleId="FACorrespondingAuthorFootnote">
    <w:name w:val="FA_Corresponding_Author_Footnote"/>
    <w:basedOn w:val="a"/>
    <w:next w:val="TAMainText"/>
    <w:pPr>
      <w:spacing w:line="480" w:lineRule="auto"/>
    </w:pPr>
  </w:style>
  <w:style w:type="paragraph" w:customStyle="1" w:styleId="SNSynopsisTOC">
    <w:name w:val="SN_Synopsis_TOC"/>
    <w:basedOn w:val="a"/>
    <w:pPr>
      <w:spacing w:line="480" w:lineRule="auto"/>
    </w:pPr>
  </w:style>
  <w:style w:type="character" w:styleId="a7">
    <w:name w:val="Hyperlink"/>
    <w:uiPriority w:val="99"/>
    <w:rPr>
      <w:color w:val="0000FF"/>
      <w:u w:val="single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paragraph" w:customStyle="1" w:styleId="BGKeywords">
    <w:name w:val="BG_Keywords"/>
    <w:basedOn w:val="a"/>
    <w:pPr>
      <w:spacing w:line="480" w:lineRule="auto"/>
    </w:pPr>
  </w:style>
  <w:style w:type="paragraph" w:customStyle="1" w:styleId="BHBriefs">
    <w:name w:val="BH_Briefs"/>
    <w:basedOn w:val="a"/>
    <w:pPr>
      <w:spacing w:line="480" w:lineRule="auto"/>
    </w:pPr>
  </w:style>
  <w:style w:type="character" w:styleId="aa">
    <w:name w:val="page number"/>
    <w:basedOn w:val="a0"/>
  </w:style>
  <w:style w:type="paragraph" w:styleId="ab">
    <w:name w:val="Balloon Text"/>
    <w:basedOn w:val="a"/>
    <w:semiHidden/>
    <w:rsid w:val="00E96302"/>
    <w:rPr>
      <w:rFonts w:ascii="Tahoma" w:hAnsi="Tahoma" w:cs="Tahoma"/>
      <w:sz w:val="16"/>
      <w:szCs w:val="16"/>
    </w:rPr>
  </w:style>
  <w:style w:type="paragraph" w:customStyle="1" w:styleId="StyleFACorrespondingAuthorFootnote7pt">
    <w:name w:val="Style FA_Corresponding_Author_Footnote + 7 pt"/>
    <w:basedOn w:val="a"/>
    <w:next w:val="BGKeywords"/>
    <w:link w:val="StyleFACorrespondingAuthorFootnote7ptChar"/>
    <w:autoRedefine/>
    <w:rsid w:val="00C10EE0"/>
    <w:pPr>
      <w:jc w:val="left"/>
    </w:pPr>
    <w:rPr>
      <w:rFonts w:ascii="Arno Pro" w:hAnsi="Arno Pro"/>
      <w:kern w:val="20"/>
      <w:sz w:val="18"/>
    </w:rPr>
  </w:style>
  <w:style w:type="character" w:customStyle="1" w:styleId="StyleFACorrespondingAuthorFootnote7ptChar">
    <w:name w:val="Style FA_Corresponding_Author_Footnote + 7 pt Char"/>
    <w:link w:val="StyleFACorrespondingAuthorFootnote7pt"/>
    <w:rsid w:val="00C10EE0"/>
    <w:rPr>
      <w:rFonts w:ascii="Arno Pro" w:hAnsi="Arno Pro"/>
      <w:kern w:val="20"/>
      <w:sz w:val="18"/>
    </w:rPr>
  </w:style>
  <w:style w:type="paragraph" w:customStyle="1" w:styleId="FAAuthorInfoSubtitle">
    <w:name w:val="FA_Author_Info_Subtitle"/>
    <w:basedOn w:val="a"/>
    <w:link w:val="FAAuthorInfoSubtitleChar"/>
    <w:autoRedefine/>
    <w:rsid w:val="00DD6DBB"/>
    <w:pPr>
      <w:spacing w:before="120" w:after="60" w:line="480" w:lineRule="auto"/>
      <w:jc w:val="left"/>
    </w:pPr>
    <w:rPr>
      <w:b/>
    </w:rPr>
  </w:style>
  <w:style w:type="character" w:customStyle="1" w:styleId="FAAuthorInfoSubtitleChar">
    <w:name w:val="FA_Author_Info_Subtitle Char"/>
    <w:link w:val="FAAuthorInfoSubtitle"/>
    <w:rsid w:val="00DD6DBB"/>
    <w:rPr>
      <w:rFonts w:ascii="Times" w:hAnsi="Times"/>
      <w:b/>
      <w:sz w:val="24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c">
    <w:name w:val="header"/>
    <w:basedOn w:val="a"/>
    <w:link w:val="ad"/>
    <w:uiPriority w:val="99"/>
    <w:rsid w:val="00DB6A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B6A7A"/>
    <w:rPr>
      <w:rFonts w:ascii="Times" w:hAnsi="Times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B6A7A"/>
    <w:rPr>
      <w:rFonts w:ascii="Times New Roman" w:hAnsi="Times New Roman" w:cstheme="minorBidi"/>
      <w:b/>
      <w:bCs/>
      <w:kern w:val="44"/>
      <w:sz w:val="44"/>
      <w:szCs w:val="44"/>
      <w:lang w:eastAsia="zh-CN"/>
    </w:rPr>
  </w:style>
  <w:style w:type="character" w:customStyle="1" w:styleId="20">
    <w:name w:val="标题 2 字符"/>
    <w:basedOn w:val="a0"/>
    <w:link w:val="2"/>
    <w:uiPriority w:val="9"/>
    <w:rsid w:val="00DB6A7A"/>
    <w:rPr>
      <w:rFonts w:asciiTheme="majorHAnsi" w:eastAsiaTheme="majorEastAsia" w:hAnsiTheme="majorHAnsi" w:cstheme="majorBidi"/>
      <w:b/>
      <w:bCs/>
      <w:kern w:val="2"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DB6A7A"/>
    <w:rPr>
      <w:rFonts w:ascii="Times New Roman" w:hAnsi="Times New Roman" w:cstheme="minorBidi"/>
      <w:b/>
      <w:bCs/>
      <w:kern w:val="2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DB6A7A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  <w:style w:type="character" w:customStyle="1" w:styleId="a9">
    <w:name w:val="页脚 字符"/>
    <w:basedOn w:val="a0"/>
    <w:link w:val="a8"/>
    <w:uiPriority w:val="99"/>
    <w:rsid w:val="00DB6A7A"/>
    <w:rPr>
      <w:rFonts w:ascii="Times" w:hAnsi="Times"/>
      <w:sz w:val="24"/>
    </w:rPr>
  </w:style>
  <w:style w:type="paragraph" w:styleId="ae">
    <w:name w:val="Subtitle"/>
    <w:aliases w:val="摘要"/>
    <w:basedOn w:val="a"/>
    <w:next w:val="a"/>
    <w:link w:val="af"/>
    <w:uiPriority w:val="11"/>
    <w:qFormat/>
    <w:rsid w:val="00DB6A7A"/>
    <w:pPr>
      <w:spacing w:before="240" w:after="60" w:line="312" w:lineRule="auto"/>
      <w:jc w:val="center"/>
      <w:outlineLvl w:val="1"/>
    </w:pPr>
    <w:rPr>
      <w:rFonts w:asciiTheme="minorHAnsi" w:eastAsia="黑体" w:hAnsiTheme="minorHAnsi"/>
      <w:b/>
      <w:bCs/>
      <w:kern w:val="28"/>
      <w:sz w:val="36"/>
      <w:szCs w:val="32"/>
    </w:rPr>
  </w:style>
  <w:style w:type="character" w:customStyle="1" w:styleId="af">
    <w:name w:val="副标题 字符"/>
    <w:aliases w:val="摘要 字符"/>
    <w:basedOn w:val="a0"/>
    <w:link w:val="ae"/>
    <w:uiPriority w:val="11"/>
    <w:rsid w:val="00DB6A7A"/>
    <w:rPr>
      <w:rFonts w:asciiTheme="minorHAnsi" w:eastAsia="黑体" w:hAnsiTheme="minorHAnsi" w:cstheme="minorBidi"/>
      <w:b/>
      <w:bCs/>
      <w:kern w:val="28"/>
      <w:sz w:val="36"/>
      <w:szCs w:val="32"/>
      <w:lang w:eastAsia="zh-CN"/>
    </w:rPr>
  </w:style>
  <w:style w:type="paragraph" w:styleId="af0">
    <w:name w:val="List Paragraph"/>
    <w:basedOn w:val="a"/>
    <w:uiPriority w:val="34"/>
    <w:qFormat/>
    <w:rsid w:val="00DB6A7A"/>
    <w:pPr>
      <w:spacing w:line="240" w:lineRule="auto"/>
      <w:ind w:firstLineChars="200" w:firstLine="420"/>
    </w:pPr>
    <w:rPr>
      <w:rFonts w:asciiTheme="minorHAnsi" w:eastAsiaTheme="minorEastAsia" w:hAnsiTheme="minorHAnsi"/>
      <w:sz w:val="21"/>
    </w:rPr>
  </w:style>
  <w:style w:type="paragraph" w:styleId="af1">
    <w:name w:val="Normal (Web)"/>
    <w:basedOn w:val="a"/>
    <w:uiPriority w:val="99"/>
    <w:unhideWhenUsed/>
    <w:rsid w:val="00DB6A7A"/>
    <w:rPr>
      <w:rFonts w:cs="Times New Roman"/>
      <w:szCs w:val="24"/>
    </w:rPr>
  </w:style>
  <w:style w:type="character" w:customStyle="1" w:styleId="a5">
    <w:name w:val="正文文本 字符"/>
    <w:basedOn w:val="a0"/>
    <w:link w:val="a4"/>
    <w:rsid w:val="00DB6A7A"/>
    <w:rPr>
      <w:rFonts w:ascii="Times" w:hAnsi="Times"/>
      <w:b/>
      <w:sz w:val="40"/>
    </w:rPr>
  </w:style>
  <w:style w:type="paragraph" w:customStyle="1" w:styleId="FirstParagraph">
    <w:name w:val="First Paragraph"/>
    <w:basedOn w:val="a4"/>
    <w:next w:val="a4"/>
    <w:qFormat/>
    <w:rsid w:val="00DB6A7A"/>
    <w:pPr>
      <w:spacing w:before="180" w:after="180"/>
      <w:jc w:val="left"/>
    </w:pPr>
    <w:rPr>
      <w:rFonts w:asciiTheme="minorHAnsi" w:eastAsiaTheme="minorEastAsia" w:hAnsiTheme="minorHAnsi"/>
      <w:b w:val="0"/>
      <w:sz w:val="24"/>
      <w:szCs w:val="24"/>
    </w:rPr>
  </w:style>
  <w:style w:type="character" w:styleId="af2">
    <w:name w:val="annotation reference"/>
    <w:basedOn w:val="a0"/>
    <w:uiPriority w:val="99"/>
    <w:unhideWhenUsed/>
    <w:rsid w:val="00DB6A7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DB6A7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DB6A7A"/>
    <w:rPr>
      <w:rFonts w:ascii="Times New Roman" w:hAnsi="Times New Roman" w:cstheme="minorBidi"/>
      <w:kern w:val="2"/>
      <w:sz w:val="24"/>
      <w:szCs w:val="22"/>
      <w:lang w:eastAsia="zh-CN"/>
    </w:rPr>
  </w:style>
  <w:style w:type="paragraph" w:styleId="af5">
    <w:name w:val="annotation subject"/>
    <w:basedOn w:val="af3"/>
    <w:next w:val="af3"/>
    <w:link w:val="af6"/>
    <w:uiPriority w:val="99"/>
    <w:unhideWhenUsed/>
    <w:rsid w:val="00DB6A7A"/>
    <w:rPr>
      <w:b/>
      <w:bCs/>
    </w:rPr>
  </w:style>
  <w:style w:type="character" w:customStyle="1" w:styleId="af6">
    <w:name w:val="批注主题 字符"/>
    <w:basedOn w:val="af4"/>
    <w:link w:val="af5"/>
    <w:uiPriority w:val="99"/>
    <w:rsid w:val="00DB6A7A"/>
    <w:rPr>
      <w:rFonts w:ascii="Times New Roman" w:hAnsi="Times New Roman" w:cstheme="minorBidi"/>
      <w:b/>
      <w:bCs/>
      <w:kern w:val="2"/>
      <w:sz w:val="24"/>
      <w:szCs w:val="22"/>
      <w:lang w:eastAsia="zh-CN"/>
    </w:rPr>
  </w:style>
  <w:style w:type="character" w:styleId="af7">
    <w:name w:val="Placeholder Text"/>
    <w:basedOn w:val="a0"/>
    <w:uiPriority w:val="99"/>
    <w:semiHidden/>
    <w:rsid w:val="00DB6A7A"/>
    <w:rPr>
      <w:color w:val="666666"/>
    </w:rPr>
  </w:style>
  <w:style w:type="table" w:styleId="af8">
    <w:name w:val="Table Grid"/>
    <w:basedOn w:val="a1"/>
    <w:uiPriority w:val="39"/>
    <w:rsid w:val="00DB6A7A"/>
    <w:rPr>
      <w:rFonts w:asciiTheme="minorHAnsi" w:eastAsiaTheme="minorEastAsia" w:hAnsiTheme="minorHAnsi" w:cstheme="minorBidi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Bibliography"/>
    <w:basedOn w:val="a"/>
    <w:next w:val="a"/>
    <w:uiPriority w:val="37"/>
    <w:unhideWhenUsed/>
    <w:rsid w:val="00DB6A7A"/>
    <w:pPr>
      <w:tabs>
        <w:tab w:val="left" w:pos="264"/>
      </w:tabs>
      <w:spacing w:line="480" w:lineRule="auto"/>
      <w:ind w:left="264" w:hanging="264"/>
    </w:pPr>
  </w:style>
  <w:style w:type="paragraph" w:customStyle="1" w:styleId="EndNoteBibliographyTitle">
    <w:name w:val="EndNote Bibliography Title"/>
    <w:basedOn w:val="a"/>
    <w:link w:val="EndNoteBibliographyTitle0"/>
    <w:rsid w:val="00DB6A7A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DB6A7A"/>
    <w:rPr>
      <w:rFonts w:ascii="Times New Roman" w:hAnsi="Times New Roman"/>
      <w:noProof/>
      <w:kern w:val="2"/>
      <w:sz w:val="24"/>
      <w:szCs w:val="22"/>
      <w:lang w:eastAsia="zh-CN"/>
    </w:rPr>
  </w:style>
  <w:style w:type="paragraph" w:customStyle="1" w:styleId="EndNoteBibliography">
    <w:name w:val="EndNote Bibliography"/>
    <w:basedOn w:val="a"/>
    <w:link w:val="EndNoteBibliography0"/>
    <w:rsid w:val="00DB6A7A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DB6A7A"/>
    <w:rPr>
      <w:rFonts w:ascii="Times New Roman" w:hAnsi="Times New Roman"/>
      <w:noProof/>
      <w:kern w:val="2"/>
      <w:sz w:val="24"/>
      <w:szCs w:val="22"/>
      <w:lang w:eastAsia="zh-CN"/>
    </w:rPr>
  </w:style>
  <w:style w:type="character" w:styleId="afa">
    <w:name w:val="Unresolved Mention"/>
    <w:basedOn w:val="a0"/>
    <w:uiPriority w:val="99"/>
    <w:semiHidden/>
    <w:unhideWhenUsed/>
    <w:rsid w:val="00DB6A7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B6A7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DB6A7A"/>
    <w:rPr>
      <w:rFonts w:ascii="Courier New" w:hAnsi="Courier New" w:cs="Courier New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enovoSoftstore\LeStoreDownload\acstemplate_msw2011_ma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38BD9-F625-470A-8031-7206AC1C2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acstemplate_msw2011_mac</Template>
  <TotalTime>125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Electronic Submission to ACS Journals</vt:lpstr>
    </vt:vector>
  </TitlesOfParts>
  <Company>ACS</Company>
  <LinksUpToDate>false</LinksUpToDate>
  <CharactersWithSpaces>416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to ACS Journals</dc:title>
  <dc:subject/>
  <dc:creator>gzk</dc:creator>
  <cp:keywords/>
  <cp:lastModifiedBy> </cp:lastModifiedBy>
  <cp:revision>235</cp:revision>
  <cp:lastPrinted>2025-07-10T03:41:00Z</cp:lastPrinted>
  <dcterms:created xsi:type="dcterms:W3CDTF">2025-07-09T08:35:00Z</dcterms:created>
  <dcterms:modified xsi:type="dcterms:W3CDTF">2025-08-16T13:57:00Z</dcterms:modified>
</cp:coreProperties>
</file>