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2510" w14:textId="77777777" w:rsidR="00B62D47" w:rsidRPr="009F4EE1" w:rsidRDefault="00B62D47" w:rsidP="00B62D47">
      <w:pPr>
        <w:pStyle w:val="VDTableTitle"/>
        <w:jc w:val="center"/>
        <w:rPr>
          <w:szCs w:val="24"/>
        </w:rPr>
      </w:pPr>
      <w:r w:rsidRPr="00252CB3">
        <w:rPr>
          <w:b/>
          <w:bCs/>
          <w:szCs w:val="24"/>
        </w:rPr>
        <w:t xml:space="preserve">Table </w:t>
      </w:r>
      <w:r w:rsidRPr="00252CB3">
        <w:rPr>
          <w:b/>
          <w:bCs/>
          <w:noProof/>
          <w:szCs w:val="24"/>
        </w:rPr>
        <w:t>1</w:t>
      </w:r>
      <w:r w:rsidRPr="00252CB3">
        <w:rPr>
          <w:rFonts w:hint="eastAsia"/>
          <w:b/>
          <w:bCs/>
          <w:szCs w:val="24"/>
        </w:rPr>
        <w:t>.</w:t>
      </w:r>
      <w:r w:rsidRPr="00252CB3">
        <w:rPr>
          <w:rFonts w:hint="eastAsia"/>
          <w:szCs w:val="24"/>
        </w:rPr>
        <w:t xml:space="preserve">  Composition of the test samples</w:t>
      </w:r>
      <w:r>
        <w:rPr>
          <w:szCs w:val="24"/>
        </w:rPr>
        <w:t>.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1101"/>
        <w:gridCol w:w="1686"/>
        <w:gridCol w:w="1846"/>
        <w:gridCol w:w="2066"/>
      </w:tblGrid>
      <w:tr w:rsidR="00B62D47" w:rsidRPr="00F34F42" w14:paraId="07DF2177" w14:textId="77777777" w:rsidTr="00CC7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12" w:space="0" w:color="auto"/>
              <w:left w:val="nil"/>
              <w:right w:val="nil"/>
            </w:tcBorders>
            <w:vAlign w:val="center"/>
            <w:hideMark/>
          </w:tcPr>
          <w:p w14:paraId="42689B26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Sample name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right w:val="nil"/>
            </w:tcBorders>
            <w:vAlign w:val="center"/>
            <w:hideMark/>
          </w:tcPr>
          <w:p w14:paraId="4214CD75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Raw sample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right w:val="nil"/>
            </w:tcBorders>
            <w:vAlign w:val="center"/>
            <w:hideMark/>
          </w:tcPr>
          <w:p w14:paraId="331AD460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Raw sample volume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right w:val="nil"/>
            </w:tcBorders>
            <w:vAlign w:val="center"/>
            <w:hideMark/>
          </w:tcPr>
          <w:p w14:paraId="27523CAB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Edible alcohol volume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right w:val="nil"/>
            </w:tcBorders>
            <w:vAlign w:val="center"/>
            <w:hideMark/>
          </w:tcPr>
          <w:p w14:paraId="18EE4523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 xml:space="preserve">Edible </w:t>
            </w:r>
            <w:bookmarkStart w:id="0" w:name="OLE_LINK33"/>
            <w:r w:rsidRPr="00F34F42">
              <w:rPr>
                <w:sz w:val="18"/>
                <w:szCs w:val="18"/>
              </w:rPr>
              <w:t>alcohol</w:t>
            </w:r>
            <w:bookmarkEnd w:id="0"/>
            <w:r w:rsidRPr="00F34F42">
              <w:rPr>
                <w:sz w:val="18"/>
                <w:szCs w:val="18"/>
              </w:rPr>
              <w:t xml:space="preserve"> proportion</w:t>
            </w:r>
          </w:p>
        </w:tc>
      </w:tr>
      <w:tr w:rsidR="00B62D47" w:rsidRPr="00F34F42" w14:paraId="77A1ABAA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38C3A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</w:t>
            </w:r>
            <w:r w:rsidRPr="00F34F42">
              <w:rPr>
                <w:rFonts w:hint="eastAsia"/>
                <w:sz w:val="18"/>
                <w:szCs w:val="18"/>
              </w:rPr>
              <w:t xml:space="preserve"> </w:t>
            </w:r>
            <w:r w:rsidRPr="00F34F42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6F7572E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proofErr w:type="spellStart"/>
            <w:r w:rsidRPr="00F34F42">
              <w:rPr>
                <w:sz w:val="18"/>
                <w:szCs w:val="18"/>
              </w:rPr>
              <w:t>Xinghuacun</w:t>
            </w:r>
            <w:proofErr w:type="spellEnd"/>
          </w:p>
          <w:p w14:paraId="59D82579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Huang Gai</w:t>
            </w:r>
          </w:p>
          <w:p w14:paraId="542281C6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proofErr w:type="spellStart"/>
            <w:r w:rsidRPr="00F34F42">
              <w:rPr>
                <w:sz w:val="18"/>
                <w:szCs w:val="18"/>
              </w:rPr>
              <w:t>Fenjiu</w:t>
            </w:r>
            <w:proofErr w:type="spellEnd"/>
          </w:p>
          <w:p w14:paraId="4AD97B92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bookmarkStart w:id="1" w:name="_Hlk200441522"/>
            <w:r w:rsidRPr="00F34F42">
              <w:rPr>
                <w:sz w:val="18"/>
                <w:szCs w:val="18"/>
              </w:rPr>
              <w:t>53%vol</w:t>
            </w:r>
            <w:bookmarkEnd w:id="1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6666F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80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4745C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0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0C491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0%</w:t>
            </w:r>
          </w:p>
        </w:tc>
      </w:tr>
      <w:tr w:rsidR="00B62D47" w:rsidRPr="00F34F42" w14:paraId="168AB90B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3936B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2</w:t>
            </w:r>
          </w:p>
        </w:tc>
        <w:tc>
          <w:tcPr>
            <w:tcW w:w="0" w:type="auto"/>
            <w:vMerge/>
            <w:tcBorders>
              <w:left w:val="nil"/>
              <w:right w:val="nil"/>
            </w:tcBorders>
            <w:vAlign w:val="center"/>
            <w:hideMark/>
          </w:tcPr>
          <w:p w14:paraId="0B7B30B0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787FD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72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8A34B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8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D386E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10%</w:t>
            </w:r>
          </w:p>
        </w:tc>
      </w:tr>
      <w:tr w:rsidR="00B62D47" w:rsidRPr="00F34F42" w14:paraId="523E286F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98FBE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3</w:t>
            </w:r>
          </w:p>
        </w:tc>
        <w:tc>
          <w:tcPr>
            <w:tcW w:w="0" w:type="auto"/>
            <w:vMerge/>
            <w:tcBorders>
              <w:left w:val="nil"/>
              <w:right w:val="nil"/>
            </w:tcBorders>
            <w:vAlign w:val="center"/>
            <w:hideMark/>
          </w:tcPr>
          <w:p w14:paraId="353C676E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8C704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64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7DF6A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16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29BC2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20%</w:t>
            </w:r>
          </w:p>
        </w:tc>
      </w:tr>
      <w:tr w:rsidR="00B62D47" w:rsidRPr="00F34F42" w14:paraId="78C08A9E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204B0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4</w:t>
            </w:r>
          </w:p>
        </w:tc>
        <w:tc>
          <w:tcPr>
            <w:tcW w:w="0" w:type="auto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39AB007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FB917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56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C51D6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24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C7E92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30%</w:t>
            </w:r>
          </w:p>
        </w:tc>
      </w:tr>
      <w:tr w:rsidR="00B62D47" w:rsidRPr="00F34F42" w14:paraId="20C5024D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92B89A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C0A052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D3425C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48 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A56B5C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32 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47B26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40%</w:t>
            </w:r>
          </w:p>
        </w:tc>
      </w:tr>
      <w:tr w:rsidR="00B62D47" w:rsidRPr="00F34F42" w14:paraId="4456266E" w14:textId="77777777" w:rsidTr="00CC78FF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F5FEDE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6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383F5BA6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Moutai</w:t>
            </w:r>
          </w:p>
          <w:p w14:paraId="71ABB057" w14:textId="77777777" w:rsidR="00B62D47" w:rsidRPr="00F34F42" w:rsidRDefault="00B62D47" w:rsidP="00CC78FF">
            <w:pPr>
              <w:pStyle w:val="TCTableBody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F34F42">
              <w:rPr>
                <w:sz w:val="18"/>
                <w:szCs w:val="18"/>
              </w:rPr>
              <w:t>Yingbinjiu</w:t>
            </w:r>
            <w:proofErr w:type="spellEnd"/>
          </w:p>
          <w:p w14:paraId="6298ECEB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53%vol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C5E231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80 mL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833E15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0 mL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F15BA9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0%</w:t>
            </w:r>
          </w:p>
        </w:tc>
      </w:tr>
      <w:tr w:rsidR="00B62D47" w:rsidRPr="00F34F42" w14:paraId="1BC53D29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D211A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7</w:t>
            </w:r>
          </w:p>
        </w:tc>
        <w:tc>
          <w:tcPr>
            <w:tcW w:w="0" w:type="auto"/>
            <w:vMerge/>
            <w:tcBorders>
              <w:left w:val="nil"/>
              <w:right w:val="nil"/>
            </w:tcBorders>
            <w:vAlign w:val="center"/>
            <w:hideMark/>
          </w:tcPr>
          <w:p w14:paraId="6ABBC5CC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01DC4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72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2CF4E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8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7BAC7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10%</w:t>
            </w:r>
          </w:p>
        </w:tc>
      </w:tr>
      <w:tr w:rsidR="00B62D47" w:rsidRPr="00F34F42" w14:paraId="442DF78F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811B4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8</w:t>
            </w:r>
          </w:p>
        </w:tc>
        <w:tc>
          <w:tcPr>
            <w:tcW w:w="0" w:type="auto"/>
            <w:vMerge/>
            <w:tcBorders>
              <w:left w:val="nil"/>
              <w:right w:val="nil"/>
            </w:tcBorders>
            <w:vAlign w:val="center"/>
            <w:hideMark/>
          </w:tcPr>
          <w:p w14:paraId="2E5C0EFE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7EFA1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64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0C6A8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16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20CB3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20%</w:t>
            </w:r>
          </w:p>
        </w:tc>
      </w:tr>
      <w:tr w:rsidR="00B62D47" w:rsidRPr="00F34F42" w14:paraId="2F22E23F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EFC32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9</w:t>
            </w:r>
          </w:p>
        </w:tc>
        <w:tc>
          <w:tcPr>
            <w:tcW w:w="0" w:type="auto"/>
            <w:vMerge/>
            <w:tcBorders>
              <w:left w:val="nil"/>
              <w:right w:val="nil"/>
            </w:tcBorders>
            <w:vAlign w:val="center"/>
            <w:hideMark/>
          </w:tcPr>
          <w:p w14:paraId="4C9DDC6F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E7918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56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887B4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24 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AD324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30%</w:t>
            </w:r>
          </w:p>
        </w:tc>
      </w:tr>
      <w:tr w:rsidR="00B62D47" w:rsidRPr="00F34F42" w14:paraId="4928A4A0" w14:textId="77777777" w:rsidTr="00CC78FF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84E6061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Class 10</w:t>
            </w:r>
          </w:p>
        </w:tc>
        <w:tc>
          <w:tcPr>
            <w:tcW w:w="0" w:type="auto"/>
            <w:vMerge/>
            <w:tcBorders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D44CBF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890F741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48 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C6A577A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32 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AA9526" w14:textId="77777777" w:rsidR="00B62D47" w:rsidRPr="00F34F42" w:rsidRDefault="00B62D47" w:rsidP="00CC78FF">
            <w:pPr>
              <w:pStyle w:val="TCTableBody"/>
              <w:jc w:val="center"/>
              <w:rPr>
                <w:sz w:val="18"/>
                <w:szCs w:val="18"/>
              </w:rPr>
            </w:pPr>
            <w:r w:rsidRPr="00F34F42">
              <w:rPr>
                <w:sz w:val="18"/>
                <w:szCs w:val="18"/>
              </w:rPr>
              <w:t>40%</w:t>
            </w:r>
          </w:p>
        </w:tc>
      </w:tr>
    </w:tbl>
    <w:p w14:paraId="4EE88992" w14:textId="5B3506F3" w:rsidR="00812D8C" w:rsidRPr="00B62D47" w:rsidRDefault="00812D8C" w:rsidP="00810F2D">
      <w:pPr>
        <w:snapToGrid w:val="0"/>
        <w:spacing w:line="480" w:lineRule="auto"/>
      </w:pPr>
    </w:p>
    <w:sectPr w:rsidR="00812D8C" w:rsidRPr="00B62D47" w:rsidSect="000B5610">
      <w:footerReference w:type="even" r:id="rId8"/>
      <w:footerReference w:type="default" r:id="rId9"/>
      <w:type w:val="continuous"/>
      <w:pgSz w:w="12240" w:h="15840"/>
      <w:pgMar w:top="1440" w:right="1440" w:bottom="1440" w:left="1440" w:header="0" w:footer="0" w:gutter="0"/>
      <w:cols w:space="47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F6BE5" w14:textId="77777777" w:rsidR="00942FDF" w:rsidRDefault="00942FDF">
      <w:r>
        <w:separator/>
      </w:r>
    </w:p>
  </w:endnote>
  <w:endnote w:type="continuationSeparator" w:id="0">
    <w:p w14:paraId="0DCC9C2E" w14:textId="77777777" w:rsidR="00942FDF" w:rsidRDefault="00942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0C660" w14:textId="77777777" w:rsidR="003B4AF3" w:rsidRDefault="003B4AF3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1</w:t>
    </w:r>
    <w:r>
      <w:rPr>
        <w:rStyle w:val="aa"/>
      </w:rPr>
      <w:fldChar w:fldCharType="end"/>
    </w:r>
  </w:p>
  <w:p w14:paraId="35570793" w14:textId="77777777" w:rsidR="003B4AF3" w:rsidRDefault="003B4AF3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61A14" w14:textId="77777777" w:rsidR="003B4AF3" w:rsidRDefault="003B4AF3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E658A" w14:textId="77777777" w:rsidR="00942FDF" w:rsidRDefault="00942FDF">
      <w:r>
        <w:separator/>
      </w:r>
    </w:p>
  </w:footnote>
  <w:footnote w:type="continuationSeparator" w:id="0">
    <w:p w14:paraId="7E1972E2" w14:textId="77777777" w:rsidR="00942FDF" w:rsidRDefault="00942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798E"/>
    <w:multiLevelType w:val="multilevel"/>
    <w:tmpl w:val="12EA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D7D9A"/>
    <w:multiLevelType w:val="multilevel"/>
    <w:tmpl w:val="C58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4579"/>
    <w:multiLevelType w:val="multilevel"/>
    <w:tmpl w:val="031E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61889"/>
    <w:multiLevelType w:val="multilevel"/>
    <w:tmpl w:val="F57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12358"/>
    <w:multiLevelType w:val="multilevel"/>
    <w:tmpl w:val="2C58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D4588"/>
    <w:multiLevelType w:val="hybridMultilevel"/>
    <w:tmpl w:val="56DCB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86632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 w15:restartNumberingAfterBreak="0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5734280"/>
    <w:multiLevelType w:val="multilevel"/>
    <w:tmpl w:val="AF02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12" w15:restartNumberingAfterBreak="0">
    <w:nsid w:val="3E1574C4"/>
    <w:multiLevelType w:val="hybridMultilevel"/>
    <w:tmpl w:val="CD3AE5A8"/>
    <w:lvl w:ilvl="0" w:tplc="A086B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14" w15:restartNumberingAfterBreak="0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44B930AA"/>
    <w:multiLevelType w:val="multilevel"/>
    <w:tmpl w:val="55C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24B29"/>
    <w:multiLevelType w:val="multilevel"/>
    <w:tmpl w:val="2E1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479E0"/>
    <w:multiLevelType w:val="multilevel"/>
    <w:tmpl w:val="BEE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E3D59"/>
    <w:multiLevelType w:val="hybridMultilevel"/>
    <w:tmpl w:val="A0B25EE4"/>
    <w:lvl w:ilvl="0" w:tplc="C714E53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9" w15:restartNumberingAfterBreak="0">
    <w:nsid w:val="5A56719C"/>
    <w:multiLevelType w:val="multilevel"/>
    <w:tmpl w:val="9FD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86C83"/>
    <w:multiLevelType w:val="multilevel"/>
    <w:tmpl w:val="70E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42879"/>
    <w:multiLevelType w:val="multilevel"/>
    <w:tmpl w:val="EDD4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6544F7"/>
    <w:multiLevelType w:val="multilevel"/>
    <w:tmpl w:val="EF0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36825"/>
    <w:multiLevelType w:val="multilevel"/>
    <w:tmpl w:val="53D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D62A5"/>
    <w:multiLevelType w:val="multilevel"/>
    <w:tmpl w:val="2AA2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0193F"/>
    <w:multiLevelType w:val="multilevel"/>
    <w:tmpl w:val="919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F7F97"/>
    <w:multiLevelType w:val="hybridMultilevel"/>
    <w:tmpl w:val="E6526D48"/>
    <w:lvl w:ilvl="0" w:tplc="C89A787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E380EBE"/>
    <w:multiLevelType w:val="multilevel"/>
    <w:tmpl w:val="666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11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15"/>
  </w:num>
  <w:num w:numId="10">
    <w:abstractNumId w:val="3"/>
  </w:num>
  <w:num w:numId="11">
    <w:abstractNumId w:val="23"/>
  </w:num>
  <w:num w:numId="12">
    <w:abstractNumId w:val="4"/>
  </w:num>
  <w:num w:numId="13">
    <w:abstractNumId w:val="18"/>
  </w:num>
  <w:num w:numId="14">
    <w:abstractNumId w:val="17"/>
  </w:num>
  <w:num w:numId="15">
    <w:abstractNumId w:val="25"/>
  </w:num>
  <w:num w:numId="16">
    <w:abstractNumId w:val="2"/>
  </w:num>
  <w:num w:numId="17">
    <w:abstractNumId w:val="22"/>
  </w:num>
  <w:num w:numId="18">
    <w:abstractNumId w:val="16"/>
  </w:num>
  <w:num w:numId="19">
    <w:abstractNumId w:val="1"/>
  </w:num>
  <w:num w:numId="20">
    <w:abstractNumId w:val="21"/>
  </w:num>
  <w:num w:numId="21">
    <w:abstractNumId w:val="9"/>
  </w:num>
  <w:num w:numId="22">
    <w:abstractNumId w:val="0"/>
  </w:num>
  <w:num w:numId="23">
    <w:abstractNumId w:val="24"/>
  </w:num>
  <w:num w:numId="24">
    <w:abstractNumId w:val="20"/>
  </w:num>
  <w:num w:numId="25">
    <w:abstractNumId w:val="27"/>
  </w:num>
  <w:num w:numId="26">
    <w:abstractNumId w:val="19"/>
  </w:num>
  <w:num w:numId="27">
    <w:abstractNumId w:val="2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5A"/>
    <w:rsid w:val="00002EC8"/>
    <w:rsid w:val="00007AF8"/>
    <w:rsid w:val="00013E20"/>
    <w:rsid w:val="00014123"/>
    <w:rsid w:val="00033E82"/>
    <w:rsid w:val="00034253"/>
    <w:rsid w:val="000348CC"/>
    <w:rsid w:val="0005045C"/>
    <w:rsid w:val="000543EF"/>
    <w:rsid w:val="0005660F"/>
    <w:rsid w:val="00062098"/>
    <w:rsid w:val="00063DEC"/>
    <w:rsid w:val="00065EFB"/>
    <w:rsid w:val="000702AD"/>
    <w:rsid w:val="00070AC7"/>
    <w:rsid w:val="00092E2D"/>
    <w:rsid w:val="00095C0D"/>
    <w:rsid w:val="000B5610"/>
    <w:rsid w:val="000C05CC"/>
    <w:rsid w:val="000E03B0"/>
    <w:rsid w:val="0010002F"/>
    <w:rsid w:val="001159D5"/>
    <w:rsid w:val="0013262B"/>
    <w:rsid w:val="00134045"/>
    <w:rsid w:val="00142330"/>
    <w:rsid w:val="0015270A"/>
    <w:rsid w:val="00157A6A"/>
    <w:rsid w:val="00170A88"/>
    <w:rsid w:val="001778AD"/>
    <w:rsid w:val="00186B85"/>
    <w:rsid w:val="001A21D9"/>
    <w:rsid w:val="001A7A90"/>
    <w:rsid w:val="001B23B5"/>
    <w:rsid w:val="001B27E6"/>
    <w:rsid w:val="001C6213"/>
    <w:rsid w:val="001D6D42"/>
    <w:rsid w:val="001E2977"/>
    <w:rsid w:val="00212B1D"/>
    <w:rsid w:val="00235458"/>
    <w:rsid w:val="00237AAE"/>
    <w:rsid w:val="002453FE"/>
    <w:rsid w:val="0028565A"/>
    <w:rsid w:val="00285755"/>
    <w:rsid w:val="00291C27"/>
    <w:rsid w:val="002A0C49"/>
    <w:rsid w:val="002A2187"/>
    <w:rsid w:val="002A7493"/>
    <w:rsid w:val="002C3431"/>
    <w:rsid w:val="002C7B54"/>
    <w:rsid w:val="002D3DD6"/>
    <w:rsid w:val="002D6ED0"/>
    <w:rsid w:val="002E21EB"/>
    <w:rsid w:val="002E78C8"/>
    <w:rsid w:val="00311DB5"/>
    <w:rsid w:val="0032422A"/>
    <w:rsid w:val="0033269B"/>
    <w:rsid w:val="003326D7"/>
    <w:rsid w:val="00333571"/>
    <w:rsid w:val="0034036C"/>
    <w:rsid w:val="00360216"/>
    <w:rsid w:val="003664E9"/>
    <w:rsid w:val="003679A1"/>
    <w:rsid w:val="00371D0E"/>
    <w:rsid w:val="0038528E"/>
    <w:rsid w:val="003A7B19"/>
    <w:rsid w:val="003B4AF3"/>
    <w:rsid w:val="003B61E0"/>
    <w:rsid w:val="003C7373"/>
    <w:rsid w:val="003D0B4D"/>
    <w:rsid w:val="003D48C1"/>
    <w:rsid w:val="003D5E8B"/>
    <w:rsid w:val="00404CED"/>
    <w:rsid w:val="004154AB"/>
    <w:rsid w:val="0042183B"/>
    <w:rsid w:val="004537CD"/>
    <w:rsid w:val="00456783"/>
    <w:rsid w:val="004569EB"/>
    <w:rsid w:val="004625B0"/>
    <w:rsid w:val="00475AC3"/>
    <w:rsid w:val="00475FD2"/>
    <w:rsid w:val="004936C1"/>
    <w:rsid w:val="00493747"/>
    <w:rsid w:val="004953CD"/>
    <w:rsid w:val="004A0468"/>
    <w:rsid w:val="004D7F78"/>
    <w:rsid w:val="004E7185"/>
    <w:rsid w:val="00503CEB"/>
    <w:rsid w:val="00520D9A"/>
    <w:rsid w:val="00541F67"/>
    <w:rsid w:val="00561071"/>
    <w:rsid w:val="0057502F"/>
    <w:rsid w:val="0058552D"/>
    <w:rsid w:val="005865EF"/>
    <w:rsid w:val="00591A57"/>
    <w:rsid w:val="00597426"/>
    <w:rsid w:val="005B0367"/>
    <w:rsid w:val="005C04DE"/>
    <w:rsid w:val="005D0C10"/>
    <w:rsid w:val="005D7030"/>
    <w:rsid w:val="005D7791"/>
    <w:rsid w:val="005E0B3B"/>
    <w:rsid w:val="005E7BCA"/>
    <w:rsid w:val="005F3E30"/>
    <w:rsid w:val="00606038"/>
    <w:rsid w:val="00606EC8"/>
    <w:rsid w:val="00615A95"/>
    <w:rsid w:val="006455A5"/>
    <w:rsid w:val="006639DD"/>
    <w:rsid w:val="00671875"/>
    <w:rsid w:val="006776B1"/>
    <w:rsid w:val="006854AE"/>
    <w:rsid w:val="006A7EBD"/>
    <w:rsid w:val="006B2581"/>
    <w:rsid w:val="006B622A"/>
    <w:rsid w:val="006C46DB"/>
    <w:rsid w:val="006F7DA2"/>
    <w:rsid w:val="0070567C"/>
    <w:rsid w:val="0072411A"/>
    <w:rsid w:val="00724A6A"/>
    <w:rsid w:val="00742347"/>
    <w:rsid w:val="007528E4"/>
    <w:rsid w:val="00761EA7"/>
    <w:rsid w:val="007629D3"/>
    <w:rsid w:val="007A10DA"/>
    <w:rsid w:val="007B375A"/>
    <w:rsid w:val="007D0224"/>
    <w:rsid w:val="007D1868"/>
    <w:rsid w:val="007D6B7D"/>
    <w:rsid w:val="007E028A"/>
    <w:rsid w:val="007E541F"/>
    <w:rsid w:val="007F5616"/>
    <w:rsid w:val="008047DE"/>
    <w:rsid w:val="00806D5F"/>
    <w:rsid w:val="00810F2D"/>
    <w:rsid w:val="0081183C"/>
    <w:rsid w:val="00812159"/>
    <w:rsid w:val="00812CB6"/>
    <w:rsid w:val="00812D8C"/>
    <w:rsid w:val="00815800"/>
    <w:rsid w:val="00824A69"/>
    <w:rsid w:val="00832B7F"/>
    <w:rsid w:val="00840E4E"/>
    <w:rsid w:val="00850379"/>
    <w:rsid w:val="00852991"/>
    <w:rsid w:val="008655C0"/>
    <w:rsid w:val="008660BE"/>
    <w:rsid w:val="00874AF8"/>
    <w:rsid w:val="00877606"/>
    <w:rsid w:val="008A07C2"/>
    <w:rsid w:val="008A642D"/>
    <w:rsid w:val="008B386B"/>
    <w:rsid w:val="008B5B3B"/>
    <w:rsid w:val="008C0601"/>
    <w:rsid w:val="008C25A1"/>
    <w:rsid w:val="008C2E08"/>
    <w:rsid w:val="008D230E"/>
    <w:rsid w:val="008D7583"/>
    <w:rsid w:val="008E7FAD"/>
    <w:rsid w:val="008F10EA"/>
    <w:rsid w:val="008F5BA9"/>
    <w:rsid w:val="00905629"/>
    <w:rsid w:val="00912169"/>
    <w:rsid w:val="0092037A"/>
    <w:rsid w:val="009223DB"/>
    <w:rsid w:val="009246AD"/>
    <w:rsid w:val="00924FBA"/>
    <w:rsid w:val="009277F7"/>
    <w:rsid w:val="009322E9"/>
    <w:rsid w:val="00942FDF"/>
    <w:rsid w:val="00972D18"/>
    <w:rsid w:val="00990266"/>
    <w:rsid w:val="009A77ED"/>
    <w:rsid w:val="009E4BD6"/>
    <w:rsid w:val="009F01F8"/>
    <w:rsid w:val="009F2E7E"/>
    <w:rsid w:val="00A00712"/>
    <w:rsid w:val="00A02D62"/>
    <w:rsid w:val="00A06E73"/>
    <w:rsid w:val="00A11809"/>
    <w:rsid w:val="00A1237A"/>
    <w:rsid w:val="00A14B0C"/>
    <w:rsid w:val="00A20EB5"/>
    <w:rsid w:val="00A37253"/>
    <w:rsid w:val="00A7508D"/>
    <w:rsid w:val="00A760A1"/>
    <w:rsid w:val="00A764EF"/>
    <w:rsid w:val="00AA2D64"/>
    <w:rsid w:val="00AB34C5"/>
    <w:rsid w:val="00AD12D5"/>
    <w:rsid w:val="00AD273A"/>
    <w:rsid w:val="00AF1437"/>
    <w:rsid w:val="00AF2F80"/>
    <w:rsid w:val="00B03084"/>
    <w:rsid w:val="00B240AF"/>
    <w:rsid w:val="00B42B21"/>
    <w:rsid w:val="00B62D47"/>
    <w:rsid w:val="00B71EB9"/>
    <w:rsid w:val="00B73527"/>
    <w:rsid w:val="00B7618D"/>
    <w:rsid w:val="00B77D0A"/>
    <w:rsid w:val="00B806AD"/>
    <w:rsid w:val="00BC35D0"/>
    <w:rsid w:val="00BC508E"/>
    <w:rsid w:val="00BD2C44"/>
    <w:rsid w:val="00BE5704"/>
    <w:rsid w:val="00BF14E3"/>
    <w:rsid w:val="00BF2167"/>
    <w:rsid w:val="00C10EE0"/>
    <w:rsid w:val="00C12556"/>
    <w:rsid w:val="00C26D35"/>
    <w:rsid w:val="00C33848"/>
    <w:rsid w:val="00C61F0D"/>
    <w:rsid w:val="00C67A7C"/>
    <w:rsid w:val="00C87E96"/>
    <w:rsid w:val="00CA4332"/>
    <w:rsid w:val="00CC3A06"/>
    <w:rsid w:val="00CD1B8B"/>
    <w:rsid w:val="00CD4E23"/>
    <w:rsid w:val="00CE16B1"/>
    <w:rsid w:val="00CE2DDE"/>
    <w:rsid w:val="00CE5261"/>
    <w:rsid w:val="00CE59BF"/>
    <w:rsid w:val="00CF3524"/>
    <w:rsid w:val="00CF4370"/>
    <w:rsid w:val="00CF494B"/>
    <w:rsid w:val="00CF4E28"/>
    <w:rsid w:val="00D01828"/>
    <w:rsid w:val="00D03B28"/>
    <w:rsid w:val="00D0453F"/>
    <w:rsid w:val="00D2061A"/>
    <w:rsid w:val="00D32E24"/>
    <w:rsid w:val="00D34961"/>
    <w:rsid w:val="00D52100"/>
    <w:rsid w:val="00D535CD"/>
    <w:rsid w:val="00D557F1"/>
    <w:rsid w:val="00D61D32"/>
    <w:rsid w:val="00D62207"/>
    <w:rsid w:val="00D67107"/>
    <w:rsid w:val="00D9226F"/>
    <w:rsid w:val="00DA0514"/>
    <w:rsid w:val="00DA63EE"/>
    <w:rsid w:val="00DB4216"/>
    <w:rsid w:val="00DB50D2"/>
    <w:rsid w:val="00DB6A7A"/>
    <w:rsid w:val="00DD27C6"/>
    <w:rsid w:val="00DD4AA2"/>
    <w:rsid w:val="00DD5933"/>
    <w:rsid w:val="00DD6DBB"/>
    <w:rsid w:val="00DD792C"/>
    <w:rsid w:val="00E069D0"/>
    <w:rsid w:val="00E074F2"/>
    <w:rsid w:val="00E13BB3"/>
    <w:rsid w:val="00E21DA7"/>
    <w:rsid w:val="00E2698A"/>
    <w:rsid w:val="00E53FCB"/>
    <w:rsid w:val="00E6085E"/>
    <w:rsid w:val="00E626E4"/>
    <w:rsid w:val="00E65294"/>
    <w:rsid w:val="00E86655"/>
    <w:rsid w:val="00E91482"/>
    <w:rsid w:val="00E96302"/>
    <w:rsid w:val="00EA6FA5"/>
    <w:rsid w:val="00EB7D7F"/>
    <w:rsid w:val="00ED1AAA"/>
    <w:rsid w:val="00F108F2"/>
    <w:rsid w:val="00F134F5"/>
    <w:rsid w:val="00F20DAB"/>
    <w:rsid w:val="00F36287"/>
    <w:rsid w:val="00F45A70"/>
    <w:rsid w:val="00F4644A"/>
    <w:rsid w:val="00F47B85"/>
    <w:rsid w:val="00F53560"/>
    <w:rsid w:val="00F5645C"/>
    <w:rsid w:val="00F93AF8"/>
    <w:rsid w:val="00FB5162"/>
    <w:rsid w:val="00FC71C3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5F6A6D"/>
  <w15:docId w15:val="{DACF3150-6EA2-4C77-8851-8BFFF287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宋体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qFormat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A7A"/>
    <w:pPr>
      <w:widowControl w:val="0"/>
      <w:spacing w:line="300" w:lineRule="auto"/>
      <w:jc w:val="both"/>
    </w:pPr>
    <w:rPr>
      <w:rFonts w:ascii="Times New Roman" w:hAnsi="Times New Roman" w:cstheme="minorBidi"/>
      <w:kern w:val="2"/>
      <w:sz w:val="24"/>
      <w:szCs w:val="22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B6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B6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6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B6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paragraph" w:styleId="a4">
    <w:name w:val="Body Text"/>
    <w:basedOn w:val="a"/>
    <w:link w:val="a5"/>
    <w:qFormat/>
    <w:pPr>
      <w:jc w:val="center"/>
    </w:pPr>
    <w:rPr>
      <w:b/>
      <w:sz w:val="40"/>
    </w:rPr>
  </w:style>
  <w:style w:type="paragraph" w:styleId="a6">
    <w:name w:val="footnote text"/>
    <w:basedOn w:val="a"/>
    <w:next w:val="TFReferencesSection"/>
    <w:semiHidden/>
  </w:style>
  <w:style w:type="paragraph" w:customStyle="1" w:styleId="TFReferencesSection">
    <w:name w:val="TF_References_Section"/>
    <w:basedOn w:val="a"/>
    <w:pPr>
      <w:spacing w:line="480" w:lineRule="auto"/>
      <w:ind w:firstLine="187"/>
    </w:pPr>
  </w:style>
  <w:style w:type="paragraph" w:customStyle="1" w:styleId="TAMainText">
    <w:name w:val="TA_Main_Text"/>
    <w:basedOn w:val="a"/>
    <w:pPr>
      <w:spacing w:line="480" w:lineRule="auto"/>
      <w:ind w:firstLine="202"/>
    </w:pPr>
  </w:style>
  <w:style w:type="paragraph" w:customStyle="1" w:styleId="BATitle">
    <w:name w:val="BA_Title"/>
    <w:basedOn w:val="a"/>
    <w:next w:val="BBAuthorName"/>
    <w:pPr>
      <w:spacing w:before="720" w:after="360" w:line="480" w:lineRule="auto"/>
      <w:jc w:val="center"/>
    </w:pPr>
    <w:rPr>
      <w:sz w:val="44"/>
    </w:rPr>
  </w:style>
  <w:style w:type="paragraph" w:customStyle="1" w:styleId="BBAuthorName">
    <w:name w:val="BB_Author_Name"/>
    <w:basedOn w:val="a"/>
    <w:next w:val="BCAuthorAddress"/>
    <w:pPr>
      <w:spacing w:after="240" w:line="480" w:lineRule="auto"/>
      <w:jc w:val="center"/>
    </w:pPr>
    <w:rPr>
      <w:i/>
    </w:rPr>
  </w:style>
  <w:style w:type="paragraph" w:customStyle="1" w:styleId="BCAuthorAddress">
    <w:name w:val="BC_Author_Address"/>
    <w:basedOn w:val="a"/>
    <w:next w:val="BIEmailAddress"/>
    <w:pPr>
      <w:spacing w:after="240" w:line="480" w:lineRule="auto"/>
      <w:jc w:val="center"/>
    </w:pPr>
  </w:style>
  <w:style w:type="paragraph" w:customStyle="1" w:styleId="BIEmailAddress">
    <w:name w:val="BI_Email_Address"/>
    <w:basedOn w:val="a"/>
    <w:next w:val="AIReceivedDate"/>
    <w:pPr>
      <w:spacing w:line="480" w:lineRule="auto"/>
    </w:pPr>
  </w:style>
  <w:style w:type="paragraph" w:customStyle="1" w:styleId="AIReceivedDate">
    <w:name w:val="AI_Received_Date"/>
    <w:basedOn w:val="a"/>
    <w:next w:val="BDAbstract"/>
    <w:pPr>
      <w:spacing w:after="240" w:line="480" w:lineRule="auto"/>
    </w:pPr>
    <w:rPr>
      <w:b/>
    </w:rPr>
  </w:style>
  <w:style w:type="paragraph" w:customStyle="1" w:styleId="BDAbstract">
    <w:name w:val="BD_Abstract"/>
    <w:basedOn w:val="a"/>
    <w:next w:val="TAMainText"/>
    <w:pPr>
      <w:spacing w:before="360" w:after="360" w:line="480" w:lineRule="auto"/>
    </w:pPr>
  </w:style>
  <w:style w:type="paragraph" w:customStyle="1" w:styleId="TDAcknowledgments">
    <w:name w:val="TD_Acknowledgments"/>
    <w:basedOn w:val="a"/>
    <w:next w:val="a"/>
    <w:pPr>
      <w:spacing w:before="200" w:line="480" w:lineRule="auto"/>
      <w:ind w:firstLine="202"/>
    </w:pPr>
  </w:style>
  <w:style w:type="paragraph" w:customStyle="1" w:styleId="TESupportingInformation">
    <w:name w:val="TE_Supporting_Information"/>
    <w:basedOn w:val="a"/>
    <w:next w:val="a"/>
    <w:pPr>
      <w:spacing w:line="480" w:lineRule="auto"/>
      <w:ind w:firstLine="187"/>
    </w:pPr>
  </w:style>
  <w:style w:type="paragraph" w:customStyle="1" w:styleId="VCSchemeTitle">
    <w:name w:val="VC_Scheme_Title"/>
    <w:basedOn w:val="a"/>
    <w:next w:val="a"/>
    <w:pPr>
      <w:spacing w:line="480" w:lineRule="auto"/>
    </w:pPr>
  </w:style>
  <w:style w:type="paragraph" w:customStyle="1" w:styleId="VDTableTitle">
    <w:name w:val="VD_Table_Title"/>
    <w:basedOn w:val="a"/>
    <w:next w:val="a"/>
    <w:pPr>
      <w:spacing w:line="480" w:lineRule="auto"/>
    </w:pPr>
  </w:style>
  <w:style w:type="paragraph" w:customStyle="1" w:styleId="VAFigureCaption">
    <w:name w:val="VA_Figure_Caption"/>
    <w:basedOn w:val="a"/>
    <w:next w:val="a"/>
    <w:pPr>
      <w:spacing w:line="480" w:lineRule="auto"/>
    </w:pPr>
  </w:style>
  <w:style w:type="paragraph" w:customStyle="1" w:styleId="VBChartTitle">
    <w:name w:val="VB_Chart_Title"/>
    <w:basedOn w:val="a"/>
    <w:next w:val="a"/>
    <w:pPr>
      <w:spacing w:line="480" w:lineRule="auto"/>
    </w:pPr>
  </w:style>
  <w:style w:type="paragraph" w:customStyle="1" w:styleId="FETableFootnote">
    <w:name w:val="FE_Table_Footnote"/>
    <w:basedOn w:val="a"/>
    <w:next w:val="a"/>
    <w:pPr>
      <w:ind w:firstLine="187"/>
    </w:pPr>
  </w:style>
  <w:style w:type="paragraph" w:customStyle="1" w:styleId="FCChartFootnote">
    <w:name w:val="FC_Chart_Footnote"/>
    <w:basedOn w:val="a"/>
    <w:next w:val="a"/>
    <w:pPr>
      <w:ind w:firstLine="187"/>
    </w:pPr>
  </w:style>
  <w:style w:type="paragraph" w:customStyle="1" w:styleId="FDSchemeFootnote">
    <w:name w:val="FD_Scheme_Footnote"/>
    <w:basedOn w:val="a"/>
    <w:next w:val="a"/>
    <w:pPr>
      <w:ind w:firstLine="187"/>
    </w:pPr>
  </w:style>
  <w:style w:type="paragraph" w:customStyle="1" w:styleId="TCTableBody">
    <w:name w:val="TC_Table_Body"/>
    <w:basedOn w:val="a"/>
  </w:style>
  <w:style w:type="paragraph" w:customStyle="1" w:styleId="AFTitleRunningHead">
    <w:name w:val="AF_Title_Running_Head"/>
    <w:basedOn w:val="a"/>
    <w:next w:val="TAMainText"/>
    <w:pPr>
      <w:spacing w:line="480" w:lineRule="auto"/>
    </w:pPr>
  </w:style>
  <w:style w:type="paragraph" w:customStyle="1" w:styleId="BEAuthorBiography">
    <w:name w:val="BE_Author_Biography"/>
    <w:basedOn w:val="a"/>
    <w:pPr>
      <w:spacing w:line="480" w:lineRule="auto"/>
    </w:pPr>
  </w:style>
  <w:style w:type="paragraph" w:customStyle="1" w:styleId="FACorrespondingAuthorFootnote">
    <w:name w:val="FA_Corresponding_Author_Footnote"/>
    <w:basedOn w:val="a"/>
    <w:next w:val="TAMainText"/>
    <w:pPr>
      <w:spacing w:line="480" w:lineRule="auto"/>
    </w:pPr>
  </w:style>
  <w:style w:type="paragraph" w:customStyle="1" w:styleId="SNSynopsisTOC">
    <w:name w:val="SN_Synopsis_TOC"/>
    <w:basedOn w:val="a"/>
    <w:pPr>
      <w:spacing w:line="480" w:lineRule="auto"/>
    </w:pPr>
  </w:style>
  <w:style w:type="character" w:styleId="a7">
    <w:name w:val="Hyperlink"/>
    <w:uiPriority w:val="99"/>
    <w:rPr>
      <w:color w:val="0000FF"/>
      <w:u w:val="single"/>
    </w:rPr>
  </w:style>
  <w:style w:type="paragraph" w:styleId="a8">
    <w:name w:val="footer"/>
    <w:basedOn w:val="a"/>
    <w:link w:val="a9"/>
    <w:uiPriority w:val="99"/>
    <w:pPr>
      <w:tabs>
        <w:tab w:val="center" w:pos="4320"/>
        <w:tab w:val="right" w:pos="8640"/>
      </w:tabs>
    </w:pPr>
  </w:style>
  <w:style w:type="paragraph" w:customStyle="1" w:styleId="BGKeywords">
    <w:name w:val="BG_Keywords"/>
    <w:basedOn w:val="a"/>
    <w:pPr>
      <w:spacing w:line="480" w:lineRule="auto"/>
    </w:pPr>
  </w:style>
  <w:style w:type="paragraph" w:customStyle="1" w:styleId="BHBriefs">
    <w:name w:val="BH_Briefs"/>
    <w:basedOn w:val="a"/>
    <w:pPr>
      <w:spacing w:line="480" w:lineRule="auto"/>
    </w:pPr>
  </w:style>
  <w:style w:type="character" w:styleId="aa">
    <w:name w:val="page number"/>
    <w:basedOn w:val="a0"/>
  </w:style>
  <w:style w:type="paragraph" w:styleId="ab">
    <w:name w:val="Balloon Text"/>
    <w:basedOn w:val="a"/>
    <w:semiHidden/>
    <w:rsid w:val="00E96302"/>
    <w:rPr>
      <w:rFonts w:ascii="Tahoma" w:hAnsi="Tahoma" w:cs="Tahoma"/>
      <w:sz w:val="16"/>
      <w:szCs w:val="16"/>
    </w:rPr>
  </w:style>
  <w:style w:type="paragraph" w:customStyle="1" w:styleId="StyleFACorrespondingAuthorFootnote7pt">
    <w:name w:val="Style FA_Corresponding_Author_Footnote + 7 pt"/>
    <w:basedOn w:val="a"/>
    <w:next w:val="BGKeywords"/>
    <w:link w:val="StyleFACorrespondingAuthorFootnote7ptChar"/>
    <w:autoRedefine/>
    <w:rsid w:val="00C10EE0"/>
    <w:pPr>
      <w:jc w:val="left"/>
    </w:pPr>
    <w:rPr>
      <w:rFonts w:ascii="Arno Pro" w:hAnsi="Arno Pro"/>
      <w:kern w:val="20"/>
      <w:sz w:val="18"/>
    </w:rPr>
  </w:style>
  <w:style w:type="character" w:customStyle="1" w:styleId="StyleFACorrespondingAuthorFootnote7ptChar">
    <w:name w:val="Style FA_Corresponding_Author_Footnote + 7 pt Char"/>
    <w:link w:val="StyleFACorrespondingAuthorFootnote7pt"/>
    <w:rsid w:val="00C10EE0"/>
    <w:rPr>
      <w:rFonts w:ascii="Arno Pro" w:hAnsi="Arno Pro"/>
      <w:kern w:val="20"/>
      <w:sz w:val="18"/>
    </w:rPr>
  </w:style>
  <w:style w:type="paragraph" w:customStyle="1" w:styleId="FAAuthorInfoSubtitle">
    <w:name w:val="FA_Author_Info_Subtitle"/>
    <w:basedOn w:val="a"/>
    <w:link w:val="FAAuthorInfoSubtitleChar"/>
    <w:autoRedefine/>
    <w:rsid w:val="00DD6DBB"/>
    <w:pPr>
      <w:spacing w:before="120" w:after="60" w:line="480" w:lineRule="auto"/>
      <w:jc w:val="left"/>
    </w:pPr>
    <w:rPr>
      <w:b/>
    </w:rPr>
  </w:style>
  <w:style w:type="character" w:customStyle="1" w:styleId="FAAuthorInfoSubtitleChar">
    <w:name w:val="FA_Author_Info_Subtitle Char"/>
    <w:link w:val="FAAuthorInfoSubtitle"/>
    <w:rsid w:val="00DD6DBB"/>
    <w:rPr>
      <w:rFonts w:ascii="Times" w:hAnsi="Times"/>
      <w:b/>
      <w:sz w:val="24"/>
    </w:rPr>
  </w:style>
  <w:style w:type="paragraph" w:customStyle="1" w:styleId="Default">
    <w:name w:val="Default"/>
    <w:rsid w:val="001A7A9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ac">
    <w:name w:val="header"/>
    <w:basedOn w:val="a"/>
    <w:link w:val="ad"/>
    <w:uiPriority w:val="99"/>
    <w:rsid w:val="00DB6A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B6A7A"/>
    <w:rPr>
      <w:rFonts w:ascii="Times" w:hAnsi="Times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B6A7A"/>
    <w:rPr>
      <w:rFonts w:ascii="Times New Roman" w:hAnsi="Times New Roman" w:cstheme="minorBidi"/>
      <w:b/>
      <w:bCs/>
      <w:kern w:val="44"/>
      <w:sz w:val="44"/>
      <w:szCs w:val="44"/>
      <w:lang w:eastAsia="zh-CN"/>
    </w:rPr>
  </w:style>
  <w:style w:type="character" w:customStyle="1" w:styleId="20">
    <w:name w:val="标题 2 字符"/>
    <w:basedOn w:val="a0"/>
    <w:link w:val="2"/>
    <w:uiPriority w:val="9"/>
    <w:rsid w:val="00DB6A7A"/>
    <w:rPr>
      <w:rFonts w:asciiTheme="majorHAnsi" w:eastAsiaTheme="majorEastAsia" w:hAnsiTheme="majorHAnsi" w:cstheme="majorBidi"/>
      <w:b/>
      <w:bCs/>
      <w:kern w:val="2"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rsid w:val="00DB6A7A"/>
    <w:rPr>
      <w:rFonts w:ascii="Times New Roman" w:hAnsi="Times New Roman" w:cstheme="minorBidi"/>
      <w:b/>
      <w:bCs/>
      <w:kern w:val="2"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rsid w:val="00DB6A7A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  <w:style w:type="character" w:customStyle="1" w:styleId="a9">
    <w:name w:val="页脚 字符"/>
    <w:basedOn w:val="a0"/>
    <w:link w:val="a8"/>
    <w:uiPriority w:val="99"/>
    <w:rsid w:val="00DB6A7A"/>
    <w:rPr>
      <w:rFonts w:ascii="Times" w:hAnsi="Times"/>
      <w:sz w:val="24"/>
    </w:rPr>
  </w:style>
  <w:style w:type="paragraph" w:styleId="ae">
    <w:name w:val="Subtitle"/>
    <w:aliases w:val="摘要"/>
    <w:basedOn w:val="a"/>
    <w:next w:val="a"/>
    <w:link w:val="af"/>
    <w:uiPriority w:val="11"/>
    <w:qFormat/>
    <w:rsid w:val="00DB6A7A"/>
    <w:pPr>
      <w:spacing w:before="240" w:after="60" w:line="312" w:lineRule="auto"/>
      <w:jc w:val="center"/>
      <w:outlineLvl w:val="1"/>
    </w:pPr>
    <w:rPr>
      <w:rFonts w:asciiTheme="minorHAnsi" w:eastAsia="黑体" w:hAnsiTheme="minorHAnsi"/>
      <w:b/>
      <w:bCs/>
      <w:kern w:val="28"/>
      <w:sz w:val="36"/>
      <w:szCs w:val="32"/>
    </w:rPr>
  </w:style>
  <w:style w:type="character" w:customStyle="1" w:styleId="af">
    <w:name w:val="副标题 字符"/>
    <w:aliases w:val="摘要 字符"/>
    <w:basedOn w:val="a0"/>
    <w:link w:val="ae"/>
    <w:uiPriority w:val="11"/>
    <w:rsid w:val="00DB6A7A"/>
    <w:rPr>
      <w:rFonts w:asciiTheme="minorHAnsi" w:eastAsia="黑体" w:hAnsiTheme="minorHAnsi" w:cstheme="minorBidi"/>
      <w:b/>
      <w:bCs/>
      <w:kern w:val="28"/>
      <w:sz w:val="36"/>
      <w:szCs w:val="32"/>
      <w:lang w:eastAsia="zh-CN"/>
    </w:rPr>
  </w:style>
  <w:style w:type="paragraph" w:styleId="af0">
    <w:name w:val="List Paragraph"/>
    <w:basedOn w:val="a"/>
    <w:uiPriority w:val="34"/>
    <w:qFormat/>
    <w:rsid w:val="00DB6A7A"/>
    <w:pPr>
      <w:spacing w:line="240" w:lineRule="auto"/>
      <w:ind w:firstLineChars="200" w:firstLine="420"/>
    </w:pPr>
    <w:rPr>
      <w:rFonts w:asciiTheme="minorHAnsi" w:eastAsiaTheme="minorEastAsia" w:hAnsiTheme="minorHAnsi"/>
      <w:sz w:val="21"/>
    </w:rPr>
  </w:style>
  <w:style w:type="paragraph" w:styleId="af1">
    <w:name w:val="Normal (Web)"/>
    <w:basedOn w:val="a"/>
    <w:uiPriority w:val="99"/>
    <w:unhideWhenUsed/>
    <w:rsid w:val="00DB6A7A"/>
    <w:rPr>
      <w:rFonts w:cs="Times New Roman"/>
      <w:szCs w:val="24"/>
    </w:rPr>
  </w:style>
  <w:style w:type="character" w:customStyle="1" w:styleId="a5">
    <w:name w:val="正文文本 字符"/>
    <w:basedOn w:val="a0"/>
    <w:link w:val="a4"/>
    <w:rsid w:val="00DB6A7A"/>
    <w:rPr>
      <w:rFonts w:ascii="Times" w:hAnsi="Times"/>
      <w:b/>
      <w:sz w:val="40"/>
    </w:rPr>
  </w:style>
  <w:style w:type="paragraph" w:customStyle="1" w:styleId="FirstParagraph">
    <w:name w:val="First Paragraph"/>
    <w:basedOn w:val="a4"/>
    <w:next w:val="a4"/>
    <w:qFormat/>
    <w:rsid w:val="00DB6A7A"/>
    <w:pPr>
      <w:spacing w:before="180" w:after="180"/>
      <w:jc w:val="left"/>
    </w:pPr>
    <w:rPr>
      <w:rFonts w:asciiTheme="minorHAnsi" w:eastAsiaTheme="minorEastAsia" w:hAnsiTheme="minorHAnsi"/>
      <w:b w:val="0"/>
      <w:sz w:val="24"/>
      <w:szCs w:val="24"/>
    </w:rPr>
  </w:style>
  <w:style w:type="character" w:styleId="af2">
    <w:name w:val="annotation reference"/>
    <w:basedOn w:val="a0"/>
    <w:uiPriority w:val="99"/>
    <w:unhideWhenUsed/>
    <w:rsid w:val="00DB6A7A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DB6A7A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DB6A7A"/>
    <w:rPr>
      <w:rFonts w:ascii="Times New Roman" w:hAnsi="Times New Roman" w:cstheme="minorBidi"/>
      <w:kern w:val="2"/>
      <w:sz w:val="24"/>
      <w:szCs w:val="22"/>
      <w:lang w:eastAsia="zh-CN"/>
    </w:rPr>
  </w:style>
  <w:style w:type="paragraph" w:styleId="af5">
    <w:name w:val="annotation subject"/>
    <w:basedOn w:val="af3"/>
    <w:next w:val="af3"/>
    <w:link w:val="af6"/>
    <w:uiPriority w:val="99"/>
    <w:unhideWhenUsed/>
    <w:rsid w:val="00DB6A7A"/>
    <w:rPr>
      <w:b/>
      <w:bCs/>
    </w:rPr>
  </w:style>
  <w:style w:type="character" w:customStyle="1" w:styleId="af6">
    <w:name w:val="批注主题 字符"/>
    <w:basedOn w:val="af4"/>
    <w:link w:val="af5"/>
    <w:uiPriority w:val="99"/>
    <w:rsid w:val="00DB6A7A"/>
    <w:rPr>
      <w:rFonts w:ascii="Times New Roman" w:hAnsi="Times New Roman" w:cstheme="minorBidi"/>
      <w:b/>
      <w:bCs/>
      <w:kern w:val="2"/>
      <w:sz w:val="24"/>
      <w:szCs w:val="22"/>
      <w:lang w:eastAsia="zh-CN"/>
    </w:rPr>
  </w:style>
  <w:style w:type="character" w:styleId="af7">
    <w:name w:val="Placeholder Text"/>
    <w:basedOn w:val="a0"/>
    <w:uiPriority w:val="99"/>
    <w:semiHidden/>
    <w:rsid w:val="00DB6A7A"/>
    <w:rPr>
      <w:color w:val="666666"/>
    </w:rPr>
  </w:style>
  <w:style w:type="table" w:styleId="af8">
    <w:name w:val="Table Grid"/>
    <w:basedOn w:val="a1"/>
    <w:uiPriority w:val="39"/>
    <w:rsid w:val="00DB6A7A"/>
    <w:rPr>
      <w:rFonts w:asciiTheme="minorHAnsi" w:eastAsiaTheme="minorEastAsia" w:hAnsiTheme="minorHAnsi" w:cstheme="minorBidi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Bibliography"/>
    <w:basedOn w:val="a"/>
    <w:next w:val="a"/>
    <w:uiPriority w:val="37"/>
    <w:unhideWhenUsed/>
    <w:rsid w:val="00DB6A7A"/>
    <w:pPr>
      <w:tabs>
        <w:tab w:val="left" w:pos="264"/>
      </w:tabs>
      <w:spacing w:line="480" w:lineRule="auto"/>
      <w:ind w:left="264" w:hanging="264"/>
    </w:pPr>
  </w:style>
  <w:style w:type="paragraph" w:customStyle="1" w:styleId="EndNoteBibliographyTitle">
    <w:name w:val="EndNote Bibliography Title"/>
    <w:basedOn w:val="a"/>
    <w:link w:val="EndNoteBibliographyTitle0"/>
    <w:rsid w:val="00DB6A7A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DB6A7A"/>
    <w:rPr>
      <w:rFonts w:ascii="Times New Roman" w:hAnsi="Times New Roman"/>
      <w:noProof/>
      <w:kern w:val="2"/>
      <w:sz w:val="24"/>
      <w:szCs w:val="22"/>
      <w:lang w:eastAsia="zh-CN"/>
    </w:rPr>
  </w:style>
  <w:style w:type="paragraph" w:customStyle="1" w:styleId="EndNoteBibliography">
    <w:name w:val="EndNote Bibliography"/>
    <w:basedOn w:val="a"/>
    <w:link w:val="EndNoteBibliography0"/>
    <w:rsid w:val="00DB6A7A"/>
    <w:pPr>
      <w:spacing w:line="240" w:lineRule="auto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DB6A7A"/>
    <w:rPr>
      <w:rFonts w:ascii="Times New Roman" w:hAnsi="Times New Roman"/>
      <w:noProof/>
      <w:kern w:val="2"/>
      <w:sz w:val="24"/>
      <w:szCs w:val="22"/>
      <w:lang w:eastAsia="zh-CN"/>
    </w:rPr>
  </w:style>
  <w:style w:type="character" w:styleId="afa">
    <w:name w:val="Unresolved Mention"/>
    <w:basedOn w:val="a0"/>
    <w:uiPriority w:val="99"/>
    <w:semiHidden/>
    <w:unhideWhenUsed/>
    <w:rsid w:val="00DB6A7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DB6A7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DB6A7A"/>
    <w:rPr>
      <w:rFonts w:ascii="Courier New" w:hAnsi="Courier New" w:cs="Courier New"/>
      <w:kern w:val="2"/>
      <w:lang w:eastAsia="zh-CN"/>
    </w:rPr>
  </w:style>
  <w:style w:type="table" w:customStyle="1" w:styleId="afb">
    <w:name w:val="三线表"/>
    <w:basedOn w:val="a1"/>
    <w:uiPriority w:val="99"/>
    <w:rsid w:val="00B62D47"/>
    <w:rPr>
      <w:rFonts w:asciiTheme="minorHAnsi" w:eastAsiaTheme="minorEastAsia" w:hAnsiTheme="minorHAnsi" w:cstheme="minorBidi"/>
      <w:kern w:val="2"/>
      <w:sz w:val="21"/>
      <w:szCs w:val="22"/>
      <w:lang w:eastAsia="zh-C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enovoSoftstore\LeStoreDownload\acstemplate_msw2011_ma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38BD9-F625-470A-8031-7206AC1C2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acstemplate_msw2011_mac</Template>
  <TotalTime>164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Electronic Submission to ACS Journals</vt:lpstr>
    </vt:vector>
  </TitlesOfParts>
  <Company>ACS</Company>
  <LinksUpToDate>false</LinksUpToDate>
  <CharactersWithSpaces>446</CharactersWithSpaces>
  <SharedDoc>false</SharedDoc>
  <HLinks>
    <vt:vector size="6" baseType="variant">
      <vt:variant>
        <vt:i4>4849748</vt:i4>
      </vt:variant>
      <vt:variant>
        <vt:i4>0</vt:i4>
      </vt:variant>
      <vt:variant>
        <vt:i4>0</vt:i4>
      </vt:variant>
      <vt:variant>
        <vt:i4>5</vt:i4>
      </vt:variant>
      <vt:variant>
        <vt:lpwstr>http://pubs.acs.org/page/4authors/index.html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Electronic Submission to ACS Journals</dc:title>
  <dc:subject/>
  <dc:creator>gzk</dc:creator>
  <cp:keywords/>
  <cp:lastModifiedBy> </cp:lastModifiedBy>
  <cp:revision>236</cp:revision>
  <cp:lastPrinted>2025-07-10T03:41:00Z</cp:lastPrinted>
  <dcterms:created xsi:type="dcterms:W3CDTF">2025-07-09T08:35:00Z</dcterms:created>
  <dcterms:modified xsi:type="dcterms:W3CDTF">2025-12-08T03:15:00Z</dcterms:modified>
</cp:coreProperties>
</file>